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>
        <w:rPr>
          <w:sz w:val="32"/>
          <w:szCs w:val="36"/>
        </w:rPr>
        <w:t>Full name</w:t>
      </w:r>
      <w:r w:rsidR="00313E55" w:rsidRPr="00FB5377">
        <w:tab/>
      </w:r>
    </w:p>
    <w:p w14:paraId="4563CCE2" w14:textId="066459D8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 w14:paraId="2094CED2" w14:textId="720AF765" w:rsid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D374FB6" w14:textId="77777777" w:rsidR="007471C4" w:rsidRDefault="007471C4" w:rsidP="009B75EE"/>
    <w:p w14:paraId="06491723" w14:textId="77777777" w:rsidR="007471C4" w:rsidRPr="006C5F5D" w:rsidRDefault="007471C4" w:rsidP="007471C4">
      <w:pPr>
        <w:pStyle w:val="Heading1"/>
      </w:pPr>
      <w:r>
        <w:t>CERTIFICATION</w:t>
      </w:r>
    </w:p>
    <w:p w14:paraId="45C4F850" w14:textId="77777777" w:rsidR="007471C4" w:rsidRPr="009B75EE" w:rsidRDefault="007471C4" w:rsidP="009B75EE"/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0A3170FC" w14:textId="1AE51C7F" w:rsidR="009B75EE" w:rsidRP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8B82BE7" w14:textId="77777777" w:rsidR="007471C4" w:rsidRDefault="007471C4" w:rsidP="00FB5377">
      <w:pPr>
        <w:pStyle w:val="Heading1"/>
      </w:pPr>
    </w:p>
    <w:p w14:paraId="37070829" w14:textId="73CF7493" w:rsidR="009B75EE" w:rsidRDefault="00FB5377" w:rsidP="00FB5377">
      <w:pPr>
        <w:pStyle w:val="Heading1"/>
      </w:pPr>
      <w:r w:rsidRPr="00FB5377">
        <w:t>Technical Skills</w:t>
      </w:r>
    </w:p>
    <w:p w14:paraId="0B403D27" w14:textId="0D1F769F" w:rsidR="009B75EE" w:rsidRP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F61C014" w14:textId="77777777" w:rsidR="007471C4" w:rsidRDefault="007471C4" w:rsidP="00FB5377">
      <w:pPr>
        <w:pStyle w:val="Heading1"/>
      </w:pPr>
    </w:p>
    <w:p w14:paraId="1D315CD0" w14:textId="6E737AC9" w:rsidR="007471C4" w:rsidRDefault="00FB5377" w:rsidP="006C5F5D">
      <w:pPr>
        <w:pStyle w:val="Heading1"/>
      </w:pPr>
      <w:r w:rsidRPr="00FF40BA">
        <w:t>Professional Experience</w:t>
      </w:r>
    </w:p>
    <w:p w14:paraId="001E5548" w14:textId="583698DD" w:rsidR="007471C4" w:rsidRDefault="00FB5377" w:rsidP="006C5F5D">
      <w:pPr>
        <w:pStyle w:val="Heading1"/>
      </w:pPr>
      <w:r w:rsidRPr="00864A75">
        <w:t>Education</w:t>
      </w:r>
    </w:p>
    <w:sectPr w:rsidR="007471C4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CE3B" w14:textId="77777777" w:rsidR="00A56104" w:rsidRDefault="00A56104" w:rsidP="008B65A8">
      <w:r>
        <w:separator/>
      </w:r>
    </w:p>
  </w:endnote>
  <w:endnote w:type="continuationSeparator" w:id="0">
    <w:p w14:paraId="638B73F7" w14:textId="77777777" w:rsidR="00A56104" w:rsidRDefault="00A56104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2567F" w14:textId="77777777" w:rsidR="00A56104" w:rsidRDefault="00A56104" w:rsidP="008B65A8">
      <w:r>
        <w:separator/>
      </w:r>
    </w:p>
  </w:footnote>
  <w:footnote w:type="continuationSeparator" w:id="0">
    <w:p w14:paraId="66195CC3" w14:textId="77777777" w:rsidR="00A56104" w:rsidRDefault="00A56104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E5E01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024F1"/>
    <w:rsid w:val="00711E92"/>
    <w:rsid w:val="0073039B"/>
    <w:rsid w:val="007471C4"/>
    <w:rsid w:val="00750687"/>
    <w:rsid w:val="007775FF"/>
    <w:rsid w:val="007C6DE0"/>
    <w:rsid w:val="007D2196"/>
    <w:rsid w:val="007F2796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280"/>
    <w:rsid w:val="00903425"/>
    <w:rsid w:val="009645A0"/>
    <w:rsid w:val="00983EA0"/>
    <w:rsid w:val="009A4F06"/>
    <w:rsid w:val="009B3A74"/>
    <w:rsid w:val="009B75EE"/>
    <w:rsid w:val="009E2034"/>
    <w:rsid w:val="009E4BAD"/>
    <w:rsid w:val="00A17581"/>
    <w:rsid w:val="00A56104"/>
    <w:rsid w:val="00A6112F"/>
    <w:rsid w:val="00A93501"/>
    <w:rsid w:val="00AC069C"/>
    <w:rsid w:val="00AD72C0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DA4782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85F8B"/>
    <w:rsid w:val="00FB45B6"/>
    <w:rsid w:val="00FB5377"/>
    <w:rsid w:val="00FC1F33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24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21</cp:revision>
  <cp:lastPrinted>2022-09-27T08:21:00Z</cp:lastPrinted>
  <dcterms:created xsi:type="dcterms:W3CDTF">2025-07-31T09:50:00Z</dcterms:created>
  <dcterms:modified xsi:type="dcterms:W3CDTF">2025-11-25T10:04:00Z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