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7C71D8A6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2094CED2" w14:textId="720AF765" w:rsid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9234EA3" w14:textId="7485F0D0" w:rsidR="0008660B" w:rsidRPr="009B75EE" w:rsidRDefault="0008660B" w:rsidP="0008660B">
      <w:pPr>
        <w:pStyle w:val="Heading1"/>
      </w:pPr>
      <w:r>
        <w:t>CERTIFICATION</w:t>
      </w:r>
    </w:p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7070829" w14:textId="54F34D1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87EB370" w14:textId="77777777" w:rsidR="009B75EE" w:rsidRDefault="00FB5377" w:rsidP="00FB5377">
      <w:pPr>
        <w:pStyle w:val="Heading1"/>
      </w:pPr>
      <w:r w:rsidRPr="00FF40BA">
        <w:t>Professional Experience</w:t>
      </w:r>
    </w:p>
    <w:p w14:paraId="0C34BCB0" w14:textId="41CC051B" w:rsidR="006C5F5D" w:rsidRPr="006C5F5D" w:rsidRDefault="00FB5377" w:rsidP="006C5F5D">
      <w:pPr>
        <w:pStyle w:val="Heading1"/>
      </w:pPr>
      <w:r w:rsidRPr="00864A75">
        <w:t>Education</w:t>
      </w:r>
    </w:p>
    <w:sectPr w:rsidR="006C5F5D" w:rsidRPr="006C5F5D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2ED7" w14:textId="77777777" w:rsidR="009D692B" w:rsidRDefault="009D692B" w:rsidP="008B65A8">
      <w:r>
        <w:separator/>
      </w:r>
    </w:p>
  </w:endnote>
  <w:endnote w:type="continuationSeparator" w:id="0">
    <w:p w14:paraId="4C1712D2" w14:textId="77777777" w:rsidR="009D692B" w:rsidRDefault="009D692B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72FB" w14:textId="77777777" w:rsidR="009D692B" w:rsidRDefault="009D692B" w:rsidP="008B65A8">
      <w:r>
        <w:separator/>
      </w:r>
    </w:p>
  </w:footnote>
  <w:footnote w:type="continuationSeparator" w:id="0">
    <w:p w14:paraId="70090D46" w14:textId="77777777" w:rsidR="009D692B" w:rsidRDefault="009D692B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63CE7771" w:rsidR="008B65A8" w:rsidRDefault="00F67F91" w:rsidP="00F67F91">
    <w:pPr>
      <w:pStyle w:val="Header"/>
      <w:jc w:val="right"/>
    </w:pPr>
    <w:r w:rsidRPr="00C221B8">
      <w:rPr>
        <w:noProof/>
        <w:lang w:eastAsia="en-IN"/>
      </w:rPr>
      <w:drawing>
        <wp:inline distT="0" distB="0" distL="0" distR="0" wp14:anchorId="2DC126D7" wp14:editId="02C90551">
          <wp:extent cx="1165860" cy="655320"/>
          <wp:effectExtent l="0" t="0" r="0" b="0"/>
          <wp:docPr id="919506506" name="Picture 1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506506" name="Picture 1" descr="A blue and green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586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31F41"/>
    <w:rsid w:val="0008660B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2F3CD8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3F06AA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D692B"/>
    <w:rsid w:val="009E2034"/>
    <w:rsid w:val="009E4BAD"/>
    <w:rsid w:val="00A17581"/>
    <w:rsid w:val="00A27EC4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E13FD6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67F91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21</cp:revision>
  <cp:lastPrinted>2022-09-27T08:21:00Z</cp:lastPrinted>
  <dcterms:created xsi:type="dcterms:W3CDTF">2025-07-31T09:50:00Z</dcterms:created>
  <dcterms:modified xsi:type="dcterms:W3CDTF">2025-11-25T10:07:00Z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