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Default="008B65A8" w:rsidP="00FB5377">
      <w:pPr>
        <w:pStyle w:val="Title"/>
        <w:rPr>
          <w:sz w:val="32"/>
          <w:szCs w:val="36"/>
        </w:rPr>
      </w:pPr>
    </w:p>
    <w:p w14:paraId="6CA30781" w14:textId="7BEDB489" w:rsidR="00313E55" w:rsidRPr="00FB5377" w:rsidRDefault="003B37C9" w:rsidP="00FB5377">
      <w:pPr>
        <w:pStyle w:val="Title"/>
      </w:pPr>
      <w:r/>
      <w:r/>
    </w:p>
    <w:p w14:paraId="4563CCE2" w14:textId="066459D8" w:rsidR="00313E55" w:rsidRPr="00FB5377" w:rsidRDefault="00313E55" w:rsidP="00FB5377">
      <w:pPr>
        <w:pStyle w:val="Subtitle"/>
      </w:pPr>
    </w:p>
    <w:p w14:paraId="20B7DF08" w14:textId="77777777" w:rsidR="000A5CD0" w:rsidRDefault="00FB5377" w:rsidP="00FB5377">
      <w:pPr>
        <w:pStyle w:val="Heading1"/>
      </w:pPr>
      <w:r w:rsidRPr="00FB5377">
        <w:t>Career Summary</w:t>
      </w:r>
    </w:p>
    <w:p w14:paraId="2094CED2" w14:textId="720AF765" w:rsidR="009B75EE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D374FB6" w14:textId="77777777" w:rsidR="007471C4" w:rsidRDefault="007471C4" w:rsidP="009B75EE"/>
    <w:p w14:paraId="5BDFE4F8" w14:textId="77777777" w:rsidR="009B75EE" w:rsidRDefault="00FB5377" w:rsidP="00FB5377">
      <w:pPr>
        <w:pStyle w:val="Heading1"/>
      </w:pPr>
      <w:r w:rsidRPr="00FB5377">
        <w:t>Expertise</w:t>
      </w:r>
    </w:p>
    <w:p w14:paraId="0A3170FC" w14:textId="1AE51C7F" w:rsidR="009B75EE" w:rsidRPr="009B75EE" w:rsidRDefault="009B75EE" w:rsidP="009B75EE">
      <w:r/>
      <w:r/>
    </w:p>
    <w:p w14:paraId="78B82BE7" w14:textId="77777777" w:rsidR="007471C4" w:rsidRDefault="007471C4" w:rsidP="00FB5377">
      <w:pPr>
        <w:pStyle w:val="Heading1"/>
      </w:pPr>
    </w:p>
    <w:p w14:paraId="37070829" w14:textId="73CF7493" w:rsidR="009B75EE" w:rsidRDefault="00FB5377" w:rsidP="00FB5377">
      <w:pPr>
        <w:pStyle w:val="Heading1"/>
      </w:pPr>
      <w:r w:rsidRPr="00FB5377">
        <w:t>Technical Skills</w:t>
      </w:r>
    </w:p>
    <w:p w14:paraId="0B403D27" w14:textId="0D1F769F" w:rsidR="009B75EE" w:rsidRPr="009B75EE" w:rsidRDefault="009B75EE" w:rsidP="009B75EE">
      <w:r/>
      <w:r/>
    </w:p>
    <w:p w14:paraId="5F61C014" w14:textId="77777777" w:rsidR="007471C4" w:rsidRDefault="007471C4" w:rsidP="00FB5377">
      <w:pPr>
        <w:pStyle w:val="Heading1"/>
      </w:pPr>
    </w:p>
    <w:p w14:paraId="1D315CD0" w14:textId="6E737AC9" w:rsidR="007471C4" w:rsidRDefault="00FB5377" w:rsidP="006C5F5D">
      <w:pPr>
        <w:pStyle w:val="Heading1"/>
      </w:pPr>
      <w:r w:rsidRPr="00FF40BA">
        <w:t>Professional Experience</w:t>
      </w:r>
    </w:p>
    <w:p w14:paraId="001E5548" w14:textId="583698DD" w:rsidR="007471C4" w:rsidRDefault="00FB5377" w:rsidP="006C5F5D">
      <w:pPr>
        <w:pStyle w:val="Heading1"/>
      </w:pPr>
      <w:r w:rsidRPr="00864A75">
        <w:t>Education</w:t>
      </w:r>
    </w:p>
    <w:sectPr w:rsidR="007471C4" w:rsidSect="008B65A8">
      <w:headerReference w:type="default" r:id="rId11"/>
      <w:footerReference w:type="default" r:id="rId12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CE3B" w14:textId="77777777" w:rsidR="00A56104" w:rsidRDefault="00A56104" w:rsidP="008B65A8">
      <w:r>
        <w:separator/>
      </w:r>
    </w:p>
  </w:endnote>
  <w:endnote w:type="continuationSeparator" w:id="0">
    <w:p w14:paraId="638B73F7" w14:textId="77777777" w:rsidR="00A56104" w:rsidRDefault="00A56104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1EBDD8CC" w:rsidR="008B65A8" w:rsidRDefault="008B65A8">
    <w:pPr>
      <w:pStyle w:val="Footer"/>
    </w:pPr>
    <w:r w:rsidRPr="008B65A8">
      <w:rPr>
        <w:sz w:val="16"/>
        <w:szCs w:val="20"/>
      </w:rPr>
      <w:t>First Name &amp; Last Name</w:t>
    </w:r>
    <w:r>
      <w:tab/>
    </w:r>
    <w:r>
      <w:tab/>
    </w:r>
    <w:r w:rsidRPr="008B65A8">
      <w:rPr>
        <w:i/>
        <w:iCs/>
        <w:sz w:val="16"/>
        <w:szCs w:val="20"/>
      </w:rPr>
      <w:t>Confidential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2567F" w14:textId="77777777" w:rsidR="00A56104" w:rsidRDefault="00A56104" w:rsidP="008B65A8">
      <w:r>
        <w:separator/>
      </w:r>
    </w:p>
  </w:footnote>
  <w:footnote w:type="continuationSeparator" w:id="0">
    <w:p w14:paraId="66195CC3" w14:textId="77777777" w:rsidR="00A56104" w:rsidRDefault="00A56104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345FEB01" w:rsidR="008B65A8" w:rsidRDefault="008B65A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8AF7F4" wp14:editId="547C13CA">
          <wp:simplePos x="0" y="0"/>
          <wp:positionH relativeFrom="column">
            <wp:posOffset>5426710</wp:posOffset>
          </wp:positionH>
          <wp:positionV relativeFrom="paragraph">
            <wp:posOffset>-160020</wp:posOffset>
          </wp:positionV>
          <wp:extent cx="1256030" cy="412115"/>
          <wp:effectExtent l="0" t="0" r="1270" b="6985"/>
          <wp:wrapSquare wrapText="bothSides"/>
          <wp:docPr id="1393441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0" t="24285" r="7616" b="21894"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21DA5"/>
    <w:rsid w:val="000A5CD0"/>
    <w:rsid w:val="000B6AF9"/>
    <w:rsid w:val="00107419"/>
    <w:rsid w:val="0012562E"/>
    <w:rsid w:val="001273AC"/>
    <w:rsid w:val="001C2359"/>
    <w:rsid w:val="001D78C2"/>
    <w:rsid w:val="0022059A"/>
    <w:rsid w:val="0022462F"/>
    <w:rsid w:val="002702D4"/>
    <w:rsid w:val="00270B58"/>
    <w:rsid w:val="00284C89"/>
    <w:rsid w:val="002B7BD0"/>
    <w:rsid w:val="002C484E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4272A0"/>
    <w:rsid w:val="00446145"/>
    <w:rsid w:val="004947B2"/>
    <w:rsid w:val="00494D23"/>
    <w:rsid w:val="004A6940"/>
    <w:rsid w:val="004B07C0"/>
    <w:rsid w:val="004B7243"/>
    <w:rsid w:val="005173BF"/>
    <w:rsid w:val="00525F8F"/>
    <w:rsid w:val="00546C22"/>
    <w:rsid w:val="005852FD"/>
    <w:rsid w:val="005D2DC4"/>
    <w:rsid w:val="005D43D7"/>
    <w:rsid w:val="005E5E01"/>
    <w:rsid w:val="005F2FAC"/>
    <w:rsid w:val="005F41F8"/>
    <w:rsid w:val="00643D2E"/>
    <w:rsid w:val="006477FF"/>
    <w:rsid w:val="0066750D"/>
    <w:rsid w:val="0068097C"/>
    <w:rsid w:val="00681F32"/>
    <w:rsid w:val="00694A7B"/>
    <w:rsid w:val="006A444B"/>
    <w:rsid w:val="006C5F5D"/>
    <w:rsid w:val="007024F1"/>
    <w:rsid w:val="00711E92"/>
    <w:rsid w:val="0073039B"/>
    <w:rsid w:val="007471C4"/>
    <w:rsid w:val="00750687"/>
    <w:rsid w:val="007775FF"/>
    <w:rsid w:val="007C6DE0"/>
    <w:rsid w:val="007D2196"/>
    <w:rsid w:val="007F2796"/>
    <w:rsid w:val="00802AC5"/>
    <w:rsid w:val="00846B3E"/>
    <w:rsid w:val="008648A8"/>
    <w:rsid w:val="00864A75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280"/>
    <w:rsid w:val="00903425"/>
    <w:rsid w:val="009645A0"/>
    <w:rsid w:val="00983EA0"/>
    <w:rsid w:val="009A4F06"/>
    <w:rsid w:val="009B3A74"/>
    <w:rsid w:val="009B75EE"/>
    <w:rsid w:val="009E2034"/>
    <w:rsid w:val="009E4BAD"/>
    <w:rsid w:val="00A17581"/>
    <w:rsid w:val="00A56104"/>
    <w:rsid w:val="00A6112F"/>
    <w:rsid w:val="00A93501"/>
    <w:rsid w:val="00AC069C"/>
    <w:rsid w:val="00AD72C0"/>
    <w:rsid w:val="00AE674A"/>
    <w:rsid w:val="00B01591"/>
    <w:rsid w:val="00B24120"/>
    <w:rsid w:val="00B3585D"/>
    <w:rsid w:val="00B3757B"/>
    <w:rsid w:val="00B45668"/>
    <w:rsid w:val="00B743A1"/>
    <w:rsid w:val="00BA20D1"/>
    <w:rsid w:val="00BB624A"/>
    <w:rsid w:val="00BC0C78"/>
    <w:rsid w:val="00BC4312"/>
    <w:rsid w:val="00C17FA0"/>
    <w:rsid w:val="00C379BD"/>
    <w:rsid w:val="00C41344"/>
    <w:rsid w:val="00C659DF"/>
    <w:rsid w:val="00C86729"/>
    <w:rsid w:val="00C87FB5"/>
    <w:rsid w:val="00CB542C"/>
    <w:rsid w:val="00D259E0"/>
    <w:rsid w:val="00D45817"/>
    <w:rsid w:val="00D45896"/>
    <w:rsid w:val="00D46C10"/>
    <w:rsid w:val="00D479D9"/>
    <w:rsid w:val="00D77F5F"/>
    <w:rsid w:val="00D908BD"/>
    <w:rsid w:val="00DA4782"/>
    <w:rsid w:val="00E247B9"/>
    <w:rsid w:val="00E85E6E"/>
    <w:rsid w:val="00E91502"/>
    <w:rsid w:val="00E92EB1"/>
    <w:rsid w:val="00E97CF1"/>
    <w:rsid w:val="00ED16FC"/>
    <w:rsid w:val="00EF3E64"/>
    <w:rsid w:val="00F11B2E"/>
    <w:rsid w:val="00F35640"/>
    <w:rsid w:val="00F85F8B"/>
    <w:rsid w:val="00FB45B6"/>
    <w:rsid w:val="00FB5377"/>
    <w:rsid w:val="00FC1F33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5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24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S.UMAMAHESWAR RAJU</cp:lastModifiedBy>
  <cp:revision>21</cp:revision>
  <cp:lastPrinted>2022-09-27T08:21:00Z</cp:lastPrinted>
  <dcterms:created xsi:type="dcterms:W3CDTF">2025-07-31T09:50:00Z</dcterms:created>
  <dcterms:modified xsi:type="dcterms:W3CDTF">2025-11-25T10:04:00Z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