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SAIRAM CHIDAMBARAM</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r>
        <w:t>Senior Technical Lead with over 10 years of experience in software development and implementation. Skilled in various banking solutions and core banking products, including Transact T24, TPH, Payment Order, Financial Accounting and Programming. Proven expertise in leading and delivering complex projects in the financial services domain, specifically in retail banking, trade finance, and accounting. Strong problem-solving abilities, collaborative team player, and committed to ensuring high-quality and timely project delivery.</w:t>
      </w:r>
    </w:p>
    <w:p w14:paraId="0347ADC5" w14:textId="7F70C215" w:rsidR="00060930" w:rsidRDefault="00060930" w:rsidP="00060930">
      <w:pPr>
        <w:jc w:val="center"/>
      </w:pPr>
      <w:r>
        <w:t>_____________________________________________________________________________</w:t>
      </w:r>
    </w:p>
    <w:p w14:paraId="45C4F850" w14:textId="65A618C3" w:rsidR="007471C4" w:rsidRDefault="007471C4" w:rsidP="00B426EE">
      <w:pPr>
        <w:pStyle w:val="Heading1"/>
      </w:pPr>
      <w:r>
        <w:t>CERTIFICATION</w:t>
      </w:r>
    </w:p>
    <w:p>
      <w:pPr>
        <w:pStyle w:val="ListBullet"/>
      </w:pPr>
      <w:r>
        <w:t>TEMENOS PLATINUM Certified Consultant</w:t>
      </w:r>
    </w:p>
    <w:p w14:paraId="4FE4B630" w14:textId="77777777" w:rsidR="00B401E9" w:rsidRDefault="00B401E9" w:rsidP="00B401E9">
      <w:pPr>
        <w:jc w:val="center"/>
      </w:pPr>
      <w:r>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Software Development | Implementation | Banking Solutions | Core Banking Products | Project Leadership | Financial Services (Retail Banking, Trade Finance, Accounting) | Problem-solving | Team Collaboration</w:t>
      </w:r>
    </w:p>
    <w:p w14:paraId="49DC3D7A" w14:textId="77777777" w:rsidR="00B401E9" w:rsidRDefault="00B401E9" w:rsidP="00B401E9">
      <w:pPr>
        <w:jc w:val="center"/>
      </w:pPr>
      <w:r>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Core Banking Solutions: Transact T24, EB | Banking Modules: TPH, Payment Order, Accounting, AA, Reporting | Programming Languages: Info-basic, SQL</w:t>
      </w:r>
    </w:p>
    <w:p w14:paraId="244C663B" w14:textId="77777777" w:rsidR="00B401E9" w:rsidRDefault="00B401E9" w:rsidP="00B401E9">
      <w:pPr>
        <w:jc w:val="center"/>
      </w:pPr>
      <w:r>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Senior Technical Lead | Temenos | India</w:t>
      </w:r>
    </w:p>
    <w:p>
      <w:r>
        <w:rPr>
          <w:i/>
        </w:rPr>
        <w:t>08/2015 – Present</w:t>
      </w:r>
    </w:p>
    <w:p>
      <w:r>
        <w:t>Led and executed multiple banking application implementations, focusing on Transact T24 and related modules. Progressed through various roles at Temenos: Software Engineer (Aug 2015 – Apr 2017, Temenos India), Senior Analyst (May 2017 – Aug 2021, Temenos East Africa), Module Lead (Sep 2021 – Jan 2023), and currently Senior Technical Lead (Jan 2023 – Present, Temenos India). In the current role, manages the TPH team, handles escalations, and drives GOLIVE for implementation and upgrade clients.</w:t>
      </w:r>
    </w:p>
    <w:p>
      <w:pPr>
        <w:pStyle w:val="ListBullet"/>
      </w:pPr>
      <w:r>
        <w:t>Led and executed multiple banking application implementations, with a focus on Transact T24 and related modules.</w:t>
      </w:r>
    </w:p>
    <w:p>
      <w:pPr>
        <w:pStyle w:val="ListBullet"/>
      </w:pPr>
      <w:r>
        <w:t>Handled Critical call Centre and supported online system down situations or COB crash/hang issues, providing instant solutions and new maintenance codes.</w:t>
      </w:r>
    </w:p>
    <w:p>
      <w:pPr>
        <w:pStyle w:val="ListBullet"/>
      </w:pPr>
      <w:r>
        <w:t>Handled File Corruption issues by providing correction procedures.</w:t>
      </w:r>
    </w:p>
    <w:p>
      <w:pPr>
        <w:pStyle w:val="ListBullet"/>
      </w:pPr>
      <w:r>
        <w:t>Provided Go Live Support to Upgrade and implementing clients.</w:t>
      </w:r>
    </w:p>
    <w:p>
      <w:pPr>
        <w:pStyle w:val="ListBullet"/>
      </w:pPr>
      <w:r>
        <w:t>Managed modules like BC (Batch Control) and LN (Licensing &amp; Edge Licensing team).</w:t>
      </w:r>
    </w:p>
    <w:p>
      <w:pPr>
        <w:pStyle w:val="ListBullet"/>
      </w:pPr>
      <w:r>
        <w:t>Analyzed and resolved critical calls logged by clients, recovering systems from inoperable conditions.</w:t>
      </w:r>
    </w:p>
    <w:p>
      <w:pPr>
        <w:pStyle w:val="ListBullet"/>
      </w:pPr>
      <w:r>
        <w:t>Handled logging of licensing issues and requested maintenance/product codes.</w:t>
      </w:r>
    </w:p>
    <w:p>
      <w:pPr>
        <w:pStyle w:val="ListBullet"/>
      </w:pPr>
      <w:r>
        <w:t>Replicated issues, documented bugs, and provided necessary corrections.</w:t>
      </w:r>
    </w:p>
    <w:p>
      <w:pPr>
        <w:pStyle w:val="ListBullet"/>
      </w:pPr>
      <w:r>
        <w:t>Handled LIVE COB crashes and provided solutions for SME bank, Namibia.</w:t>
      </w:r>
    </w:p>
    <w:p>
      <w:pPr>
        <w:pStyle w:val="ListBullet"/>
      </w:pPr>
      <w:r>
        <w:t>Analyzed root causes of COB problems and assisted with core updates installation in LIVE environment.</w:t>
      </w:r>
    </w:p>
    <w:p>
      <w:pPr>
        <w:pStyle w:val="ListBullet"/>
      </w:pPr>
      <w:r>
        <w:t>Corrected GL mismatches and performed root cause analysis for FT module.</w:t>
      </w:r>
    </w:p>
    <w:p>
      <w:pPr>
        <w:pStyle w:val="ListBullet"/>
      </w:pPr>
      <w:r>
        <w:t>Configured accounting issues and provided knowledge transfer on basic T24 and AA issues.</w:t>
      </w:r>
    </w:p>
    <w:p>
      <w:pPr>
        <w:pStyle w:val="ListBullet"/>
      </w:pPr>
      <w:r>
        <w:t>Solved mismatches in MG and PD modules for CBA, Kenya, clearing 120 keys with 940 contracts.</w:t>
      </w:r>
    </w:p>
    <w:p>
      <w:pPr>
        <w:pStyle w:val="ListBullet"/>
      </w:pPr>
      <w:r>
        <w:t>Provided corrections for 150 CPL keys and suggested code fixes for development team.</w:t>
      </w:r>
    </w:p>
    <w:p>
      <w:pPr>
        <w:pStyle w:val="ListBullet"/>
      </w:pPr>
      <w:r>
        <w:t>Analyzed GL differences, corrected 50 PL categories and 60 CPL keys, handled position related problems.</w:t>
      </w:r>
    </w:p>
    <w:p>
      <w:pPr>
        <w:pStyle w:val="ListBullet"/>
      </w:pPr>
      <w:r>
        <w:t>Assisted CBA, Kenya in correcting a 44 million dollar accounting balance issue.</w:t>
      </w:r>
    </w:p>
    <w:p>
      <w:pPr>
        <w:pStyle w:val="ListBullet"/>
      </w:pPr>
      <w:r>
        <w:t>Corrected mismatches hanging on USD 5 Million over 6000 keys for ABZ, Zimbabwe, reducing GL amount from USD7 Million to zero.</w:t>
      </w:r>
    </w:p>
    <w:p>
      <w:pPr>
        <w:pStyle w:val="ListBullet"/>
      </w:pPr>
      <w:r>
        <w:t>Assisted ABZ bank’s IT team in COB hang situations and major production problems.</w:t>
      </w:r>
    </w:p>
    <w:p>
      <w:pPr>
        <w:pStyle w:val="ListBullet"/>
      </w:pPr>
      <w:r>
        <w:t>Worked on Assure report and provided AA corrections for NECB, Lebanon.</w:t>
      </w:r>
    </w:p>
    <w:p>
      <w:pPr>
        <w:pStyle w:val="ListBullet"/>
      </w:pPr>
      <w:r>
        <w:t>Assisted in solving Critical Production issues and analyzed AA issues with root cause analysis for NECB.</w:t>
      </w:r>
    </w:p>
    <w:p>
      <w:pPr>
        <w:pStyle w:val="ListBullet"/>
      </w:pPr>
      <w:r>
        <w:t>Assisted with technical issues during upgrade from R11 TAFC to R17 TAFJ for NICB, Kenya.</w:t>
      </w:r>
    </w:p>
    <w:p>
      <w:pPr>
        <w:pStyle w:val="ListBullet"/>
      </w:pPr>
      <w:r>
        <w:t>Solved production issues and found reasons for upgrade problems, fixing issues.</w:t>
      </w:r>
    </w:p>
    <w:p>
      <w:pPr>
        <w:pStyle w:val="ListBullet"/>
      </w:pPr>
      <w:r>
        <w:t>Solved 76 billion GL difference during conversion from R11 to R17.</w:t>
      </w:r>
    </w:p>
    <w:p>
      <w:pPr>
        <w:pStyle w:val="ListBullet"/>
      </w:pPr>
      <w:r>
        <w:t>Worked on R11 GL issues to reduce current GL amount before upgrade.</w:t>
      </w:r>
    </w:p>
    <w:p>
      <w:pPr>
        <w:pStyle w:val="ListBullet"/>
      </w:pPr>
      <w:r>
        <w:t>Worked on post live critical issues after upgrade for NICB, Kenya.</w:t>
      </w:r>
    </w:p>
    <w:p>
      <w:pPr>
        <w:pStyle w:val="ListBullet"/>
      </w:pPr>
      <w:r>
        <w:t>Solved ARCIB related problems and cleared existing GL amount for two different instances.</w:t>
      </w:r>
    </w:p>
    <w:p>
      <w:pPr>
        <w:pStyle w:val="ListBullet"/>
      </w:pPr>
      <w:r>
        <w:t>Cleared GL and mismatches to 0 before Migration in R11 for SwaziBank, Swaziland.</w:t>
      </w:r>
    </w:p>
    <w:p>
      <w:pPr>
        <w:pStyle w:val="ListBullet"/>
      </w:pPr>
      <w:r>
        <w:t>Resolved problems in Loans (AA and MG) and worked on post live issues.</w:t>
      </w:r>
    </w:p>
    <w:p>
      <w:pPr>
        <w:pStyle w:val="ListBullet"/>
      </w:pPr>
      <w:r>
        <w:t>Performed AA assure report root cause analysis and corrections.</w:t>
      </w:r>
    </w:p>
    <w:p>
      <w:pPr>
        <w:pStyle w:val="ListBullet"/>
      </w:pPr>
      <w:r>
        <w:t>Cleared GL and mismatches to 0 which was prevailing from Migration for Sidian bank, Kenya.</w:t>
      </w:r>
    </w:p>
    <w:p>
      <w:pPr>
        <w:pStyle w:val="ListBullet"/>
      </w:pPr>
      <w:r>
        <w:t>Provided Root cause analysis for GL and mismatches, stopping fluctuation before End of Year.</w:t>
      </w:r>
    </w:p>
    <w:p>
      <w:pPr>
        <w:pStyle w:val="ListBullet"/>
      </w:pPr>
      <w:r>
        <w:t>Assisted Commercial Bank of Africa with GL &amp; mismatch issues with root cause analysis and corrections for 4 different instances.</w:t>
      </w:r>
    </w:p>
    <w:p>
      <w:pPr>
        <w:pStyle w:val="ListBullet"/>
      </w:pPr>
      <w:r>
        <w:t>Assisted National Development bank of Srilanka with Reporting and other production issues related to AA, resolving a huge GL fluctuation on 5 trillion.</w:t>
      </w:r>
    </w:p>
    <w:p>
      <w:pPr>
        <w:pStyle w:val="ListBullet"/>
      </w:pPr>
      <w:r>
        <w:t>Assisted US banks (American Challenger Development Bank &amp; Bank Santander International) with TPH issues during implementation phase.</w:t>
      </w:r>
    </w:p>
    <w:p>
      <w:pPr>
        <w:pStyle w:val="ListBullet"/>
      </w:pPr>
      <w:r>
        <w:t>Resolved TPH upgrade issues on time for Societe Generale, India, pushing client to successful GOLIVE.</w:t>
      </w:r>
    </w:p>
    <w:p>
      <w:pPr>
        <w:pStyle w:val="ListBullet"/>
      </w:pPr>
      <w:r>
        <w:t>Resolved TPH upgrade issues on time for Commerce Bank US, pushing client to successful GOLIVE.</w:t>
      </w:r>
    </w:p>
    <w:p>
      <w:pPr>
        <w:pStyle w:val="ListBullet"/>
      </w:pPr>
      <w:r>
        <w:t>Handled LIVE Client calls by supporting clients when they are in exigent system down situations.</w:t>
      </w:r>
    </w:p>
    <w:p>
      <w:pPr>
        <w:pStyle w:val="ListBullet"/>
      </w:pPr>
      <w:r>
        <w:t>GEM award winner for the last quarter of 2018 and 2021.</w:t>
      </w:r>
    </w:p>
    <w:p>
      <w:pPr>
        <w:pStyle w:val="ListBullet"/>
      </w:pPr>
      <w:r>
        <w:t>CHAIRMAN award winner for 2022.</w:t>
      </w:r>
    </w:p>
    <w:p/>
    <w:p w14:paraId="7338C7C7" w14:textId="77777777" w:rsidR="00B401E9" w:rsidRDefault="00B401E9" w:rsidP="00B401E9">
      <w:pPr>
        <w:jc w:val="center"/>
      </w:pPr>
      <w:r>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Bachelor of Engineering in Information Technology | Thiagarajar College of Engineering, Madurai | 2015</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5E02" w14:textId="77777777" w:rsidR="00713867" w:rsidRDefault="00713867" w:rsidP="008B65A8">
      <w:r>
        <w:separator/>
      </w:r>
    </w:p>
  </w:endnote>
  <w:endnote w:type="continuationSeparator" w:id="0">
    <w:p w14:paraId="11DB0C5C" w14:textId="77777777" w:rsidR="00713867" w:rsidRDefault="00713867"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FB9B" w14:textId="77777777" w:rsidR="00713867" w:rsidRDefault="00713867" w:rsidP="008B65A8">
      <w:r>
        <w:separator/>
      </w:r>
    </w:p>
  </w:footnote>
  <w:footnote w:type="continuationSeparator" w:id="0">
    <w:p w14:paraId="3C74B657" w14:textId="77777777" w:rsidR="00713867" w:rsidRDefault="00713867"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25</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24</cp:revision>
  <cp:lastPrinted>2022-09-27T08:21:00Z</cp:lastPrinted>
  <dcterms:created xsi:type="dcterms:W3CDTF">2025-07-31T09:50:00Z</dcterms:created>
  <dcterms:modified xsi:type="dcterms:W3CDTF">2025-11-26T07:02:00Z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