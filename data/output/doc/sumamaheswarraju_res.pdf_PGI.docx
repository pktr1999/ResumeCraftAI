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Pr="00426A34" w:rsidRDefault="008B65A8" w:rsidP="00FB5377">
      <w:pPr>
        <w:pStyle w:val="Title"/>
        <w:rPr>
          <w:rFonts w:ascii="Calibri" w:hAnsi="Calibri" w:cs="Calibri"/>
          <w:sz w:val="36"/>
        </w:rPr>
      </w:pPr>
    </w:p>
    <w:p w14:paraId="6CA30781" w14:textId="7BEDB489" w:rsidR="00313E55" w:rsidRPr="00426A34" w:rsidRDefault="003B37C9" w:rsidP="00FB5377">
      <w:pPr>
        <w:pStyle w:val="Title"/>
        <w:rPr>
          <w:rFonts w:ascii="Calibri" w:hAnsi="Calibri" w:cs="Calibri"/>
          <w:sz w:val="44"/>
          <w:szCs w:val="44"/>
        </w:rPr>
      </w:pPr>
      <w:r/>
      <w:r>
        <w:t>S.Umamaheswar Raju</w:t>
      </w:r>
    </w:p>
    <w:p w14:paraId="4563CCE2" w14:textId="61DD8951" w:rsidR="00313E55" w:rsidRPr="00426A34" w:rsidRDefault="00313E55" w:rsidP="00FB5377">
      <w:pPr>
        <w:pStyle w:val="Subtitle"/>
        <w:rPr>
          <w:rFonts w:ascii="Calibri" w:hAnsi="Calibri" w:cs="Calibri"/>
          <w:sz w:val="22"/>
          <w:szCs w:val="22"/>
        </w:rPr>
      </w:pPr>
    </w:p>
    <w:p w14:paraId="20B7DF08" w14:textId="77777777" w:rsidR="000A5CD0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Career Summary</w:t>
      </w:r>
    </w:p>
    <w:p>
      <w:pPr>
        <w:pStyle w:val="ListBullet"/>
      </w:pPr>
      <w:r>
        <w:t>Software Engineer with hands-on experience in automation development, RPA tools (UiPath, Blue Prism), and backend engineering using Java, Spring Boot, and Python.</w:t>
      </w:r>
    </w:p>
    <w:p>
      <w:pPr>
        <w:pStyle w:val="ListBullet"/>
      </w:pPr>
      <w:r>
        <w:t>Skilled in designing and deploying RESTful APIs, building data-driven enterprise applications, and automating complex business workflows to enhance productivity and accuracy.</w:t>
      </w:r>
    </w:p>
    <w:p>
      <w:pPr>
        <w:pStyle w:val="ListBullet"/>
      </w:pPr>
      <w:r>
        <w:t>Proven ability to work with cross-functional teams and international clients to deliver scalable, secure, and efficient technology solutions.</w:t>
      </w:r>
    </w:p>
    <w:p w14:paraId="2C7E8F3B" w14:textId="7E1ECB99" w:rsidR="00CE7447" w:rsidRPr="00426A34" w:rsidRDefault="009B75EE" w:rsidP="009B75EE">
      <w:pPr>
        <w:rPr>
          <w:rFonts w:ascii="Calibri" w:hAnsi="Calibri" w:cs="Calibri"/>
          <w:sz w:val="22"/>
          <w:szCs w:val="28"/>
        </w:rPr>
      </w:pPr>
      <w:r/>
    </w:p>
    <w:p w14:paraId="7CC72744" w14:textId="04FF9574" w:rsidR="008049B7" w:rsidRPr="00426A34" w:rsidRDefault="008049B7" w:rsidP="00C73102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CERTIFICATION</w:t>
      </w:r>
    </w:p>
    <w:p>
      <w:pPr>
        <w:pStyle w:val="ListBullet"/>
      </w:pPr>
      <w:r>
        <w:t>UiPath Automation Developer Associate</w:t>
      </w:r>
    </w:p>
    <w:p>
      <w:pPr>
        <w:pStyle w:val="ListBullet"/>
      </w:pPr>
      <w:r>
        <w:t>Java Basic - HackerRank</w:t>
      </w:r>
    </w:p>
    <w:p>
      <w:pPr>
        <w:pStyle w:val="ListBullet"/>
      </w:pPr>
      <w:r>
        <w:t>SQL - HackerRank</w:t>
      </w:r>
    </w:p>
    <w:p>
      <w:pPr>
        <w:pStyle w:val="ListBullet"/>
      </w:pPr>
      <w:r>
        <w:t>UiPath Automation Developer Associate</w:t>
      </w:r>
    </w:p>
    <w:p>
      <w:pPr>
        <w:pStyle w:val="ListBullet"/>
      </w:pPr>
      <w:r>
        <w:t>Java Basic - HackerRank</w:t>
      </w:r>
    </w:p>
    <w:p>
      <w:pPr>
        <w:pStyle w:val="ListBullet"/>
      </w:pPr>
      <w:r>
        <w:t>SQL - HackerRank</w:t>
      </w:r>
    </w:p>
    <w:p w14:paraId="5BDFE4F8" w14:textId="77777777" w:rsidR="009B75EE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Expertise</w:t>
      </w:r>
    </w:p>
    <w:p w14:paraId="598CE6B0" w14:textId="6145EFF4" w:rsidR="008049B7" w:rsidRPr="00426A34" w:rsidRDefault="009B75EE" w:rsidP="009B75EE">
      <w:pPr>
        <w:rPr>
          <w:rFonts w:ascii="Calibri" w:hAnsi="Calibri" w:cs="Calibri"/>
          <w:sz w:val="22"/>
          <w:szCs w:val="28"/>
        </w:rPr>
      </w:pPr>
      <w:r/>
      <w:r>
        <w:t>Automation Development | RPA (Robotic Process Automation) | Backend Engineering | RESTful API Design and Deployment | Data-Driven Enterprise Applications | Business Workflow Automation | Scalable and Secure Technology Solutions</w:t>
      </w:r>
    </w:p>
    <w:p w14:paraId="37070829" w14:textId="54F34D13" w:rsidR="009B75EE" w:rsidRPr="00426A34" w:rsidRDefault="00FB5377" w:rsidP="00FB5377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Technical Skills</w:t>
      </w:r>
    </w:p>
    <w:p w14:paraId="04DBE3FB" w14:textId="46A2B9D1" w:rsidR="008049B7" w:rsidRPr="00426A34" w:rsidRDefault="009B75EE" w:rsidP="00C73102">
      <w:pPr>
        <w:rPr>
          <w:rFonts w:ascii="Calibri" w:hAnsi="Calibri" w:cs="Calibri"/>
          <w:sz w:val="22"/>
          <w:szCs w:val="28"/>
        </w:rPr>
      </w:pPr>
      <w:r/>
      <w:r>
        <w:t>Java | Python | SQL | Spring Boot | UiPath | Blue Prism | VS Code | Git</w:t>
      </w:r>
    </w:p>
    <w:p w14:paraId="70A06420" w14:textId="35D77D1E" w:rsidR="008049B7" w:rsidRPr="00426A34" w:rsidRDefault="00FB5377" w:rsidP="006C5F5D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Professional Experience</w:t>
      </w:r>
    </w:p>
    <w:p>
      <w:r>
        <w:rPr>
          <w:b/>
        </w:rPr>
        <w:t>Software Engineer | Tecklytics | Bangalore, Karnataka</w:t>
      </w:r>
    </w:p>
    <w:p>
      <w:r>
        <w:rPr>
          <w:i/>
        </w:rPr>
        <w:t>Jun 2024 – Present</w:t>
      </w:r>
    </w:p>
    <w:p>
      <w:pPr>
        <w:pStyle w:val="ListBullet"/>
      </w:pPr>
      <w:r>
        <w:t>Worked on-site at PGI (SACH), Singapore, as Tecklytics’ representative within the Blue Prism migration team, collaborated directly with IT teams to facilitate the successful delivery of automation and migration projects.</w:t>
      </w:r>
    </w:p>
    <w:p>
      <w:pPr>
        <w:pStyle w:val="ListBullet"/>
      </w:pPr>
      <w:r>
        <w:t>Debugged and reviewed migrated Blue Prism processes (v6.x to v7.4), locating and fixing failures due to configuration changes, object incompatibilities, and system dependencies to preserve process integrity.</w:t>
      </w:r>
    </w:p>
    <w:p>
      <w:pPr>
        <w:pStyle w:val="ListBullet"/>
      </w:pPr>
      <w:r>
        <w:t>Standardized and documented recurring migration problems in an Excel, Improving team knowledge-sharing, onboarding speed, and overall project efficiency.</w:t>
      </w:r>
    </w:p>
    <w:p>
      <w:pPr>
        <w:pStyle w:val="ListBullet"/>
      </w:pPr>
      <w:r>
        <w:t>Designed and implemented RESTful APIs with Spring Boot for data-driven enterprise applications with the focus on modular architecture, security, and performance optimization.</w:t>
      </w:r>
    </w:p>
    <w:p>
      <w:pPr>
        <w:pStyle w:val="ListBullet"/>
      </w:pPr>
      <w:r>
        <w:t>Automated manual business processes like data entry, report preparation, and email management through UiPath and Blue Prism tools, reducing process time and improving accuracy.</w:t>
      </w:r>
    </w:p>
    <w:p>
      <w:pPr>
        <w:pStyle w:val="ListBullet"/>
        <w:spacing w:after="400"/>
      </w:pPr>
      <w:r>
        <w:t>Integrated automated workflows with third-party applications and databases, building end-to-end data automation pipelines that enhanced system interoperability and minimized human intervention.</w:t>
      </w:r>
    </w:p>
    <w:p w14:paraId="0C34BCB0" w14:textId="5BE80F50" w:rsidR="006C5F5D" w:rsidRPr="00426A34" w:rsidRDefault="00FB5377" w:rsidP="006C5F5D">
      <w:pPr>
        <w:pStyle w:val="Heading1"/>
        <w:rPr>
          <w:rFonts w:ascii="Calibri" w:hAnsi="Calibri" w:cs="Calibri"/>
          <w:sz w:val="28"/>
          <w:szCs w:val="28"/>
        </w:rPr>
      </w:pPr>
      <w:r w:rsidRPr="00426A34">
        <w:rPr>
          <w:rFonts w:ascii="Calibri" w:hAnsi="Calibri" w:cs="Calibri"/>
          <w:sz w:val="28"/>
          <w:szCs w:val="28"/>
        </w:rPr>
        <w:t>Education</w:t>
      </w:r>
    </w:p>
    <w:p>
      <w:r>
        <w:t>BTech | Information Science and Engineering | Sai Vidya Institute of Technology    2019 – 2023</w:t>
      </w:r>
    </w:p>
    <w:sectPr w:rsidR="006C5F5D" w:rsidRPr="00426A3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7BCD" w14:textId="77777777" w:rsidR="004358B1" w:rsidRDefault="004358B1" w:rsidP="008B65A8">
      <w:r>
        <w:separator/>
      </w:r>
    </w:p>
  </w:endnote>
  <w:endnote w:type="continuationSeparator" w:id="0">
    <w:p w14:paraId="624BC62D" w14:textId="77777777" w:rsidR="004358B1" w:rsidRDefault="004358B1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599DA500" w:rsidR="008B65A8" w:rsidRDefault="008B65A8">
    <w:pPr>
      <w:pStyle w:val="Footer"/>
    </w:pPr>
    <w:r>
      <w:tab/>
    </w:r>
    <w:r w:rsidRPr="008B65A8">
      <w:rPr>
        <w:i/>
        <w:iCs/>
        <w:sz w:val="16"/>
        <w:szCs w:val="20"/>
      </w:rPr>
      <w:t xml:space="preserve">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6BE7" w14:textId="77777777" w:rsidR="004358B1" w:rsidRDefault="004358B1" w:rsidP="008B65A8">
      <w:r>
        <w:separator/>
      </w:r>
    </w:p>
  </w:footnote>
  <w:footnote w:type="continuationSeparator" w:id="0">
    <w:p w14:paraId="7F65F79D" w14:textId="77777777" w:rsidR="004358B1" w:rsidRDefault="004358B1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31D6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3E471C"/>
    <w:rsid w:val="00426A34"/>
    <w:rsid w:val="004272A0"/>
    <w:rsid w:val="004358B1"/>
    <w:rsid w:val="00446145"/>
    <w:rsid w:val="004947B2"/>
    <w:rsid w:val="00494D23"/>
    <w:rsid w:val="004A3E81"/>
    <w:rsid w:val="004A6940"/>
    <w:rsid w:val="004B07C0"/>
    <w:rsid w:val="004B7243"/>
    <w:rsid w:val="005173BF"/>
    <w:rsid w:val="00525F8F"/>
    <w:rsid w:val="005465DD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11E92"/>
    <w:rsid w:val="0073039B"/>
    <w:rsid w:val="00750687"/>
    <w:rsid w:val="007775FF"/>
    <w:rsid w:val="00794339"/>
    <w:rsid w:val="007B3112"/>
    <w:rsid w:val="007C6DE0"/>
    <w:rsid w:val="007D2196"/>
    <w:rsid w:val="007F2796"/>
    <w:rsid w:val="00802AC5"/>
    <w:rsid w:val="008049B7"/>
    <w:rsid w:val="00846B3E"/>
    <w:rsid w:val="008648A8"/>
    <w:rsid w:val="00864A75"/>
    <w:rsid w:val="00865E50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425"/>
    <w:rsid w:val="009645A0"/>
    <w:rsid w:val="009A4F06"/>
    <w:rsid w:val="009B75EE"/>
    <w:rsid w:val="009E2034"/>
    <w:rsid w:val="009E4BAD"/>
    <w:rsid w:val="00A17581"/>
    <w:rsid w:val="00A6112F"/>
    <w:rsid w:val="00A93501"/>
    <w:rsid w:val="00AC069C"/>
    <w:rsid w:val="00AD72C0"/>
    <w:rsid w:val="00AE674A"/>
    <w:rsid w:val="00B01591"/>
    <w:rsid w:val="00B023FE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BC53A3"/>
    <w:rsid w:val="00C17FA0"/>
    <w:rsid w:val="00C379BD"/>
    <w:rsid w:val="00C41344"/>
    <w:rsid w:val="00C659DF"/>
    <w:rsid w:val="00C73102"/>
    <w:rsid w:val="00C74AA5"/>
    <w:rsid w:val="00C86729"/>
    <w:rsid w:val="00C87FB5"/>
    <w:rsid w:val="00CB542C"/>
    <w:rsid w:val="00CE7447"/>
    <w:rsid w:val="00D208BC"/>
    <w:rsid w:val="00D259E0"/>
    <w:rsid w:val="00D45817"/>
    <w:rsid w:val="00D45896"/>
    <w:rsid w:val="00D46C10"/>
    <w:rsid w:val="00D479D9"/>
    <w:rsid w:val="00D77F5F"/>
    <w:rsid w:val="00D908BD"/>
    <w:rsid w:val="00DB4EC5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B45B6"/>
    <w:rsid w:val="00FB5377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83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27</cp:revision>
  <cp:lastPrinted>2022-09-27T08:21:00Z</cp:lastPrinted>
  <dcterms:created xsi:type="dcterms:W3CDTF">2025-07-31T09:50:00Z</dcterms:created>
  <dcterms:modified xsi:type="dcterms:W3CDTF">2025-10-22T18:19:00Z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