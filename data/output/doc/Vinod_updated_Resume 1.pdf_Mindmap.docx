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Vinod Venkatesh</w:t>
      </w:r>
    </w:p>
    <w:p w14:paraId="4563CCE2" w14:textId="066459D8" w:rsidR="00313E55" w:rsidRPr="00FB5377" w:rsidRDefault="00313E55" w:rsidP="00FB5377">
      <w:pPr>
        <w:pStyle w:val="Subtitle"/>
      </w:pPr>
    </w:p>
    <w:p w14:paraId="20B7DF08" w14:textId="77777777" w:rsidR="000A5CD0" w:rsidRDefault="00FB5377" w:rsidP="00FB5377">
      <w:pPr>
        <w:pStyle w:val="Heading1"/>
      </w:pPr>
      <w:r w:rsidRPr="00FB5377">
        <w:t>Career Summary</w:t>
      </w:r>
    </w:p>
    <w:p w14:paraId="6D374FB6" w14:textId="3010D7B8" w:rsidR="007471C4" w:rsidRDefault="009B75EE" w:rsidP="009B75EE">
      <w:r/>
      <w:r>
        <w:t>Versatile Tech Manager, Architect, and Robotic Process Automation Architect, highly skilled in applying innovation to support the complex initiatives of global industry leaders. Trained in niche technical skills like RPA tools, design thinking, and DevOps, and equipped with real -time process management skills, project management, and process management. Advanced expertise in project management, resource management, release management, software development life cycle, and team leadership. Passion for intelligent automation and an understanding of key related technologies.</w:t>
      </w:r>
    </w:p>
    <w:p w14:paraId="0347ADC5" w14:textId="1E332A7A" w:rsidR="00060930" w:rsidRDefault="00FD16C5" w:rsidP="00060930">
      <w:pPr>
        <w:jc w:val="center"/>
      </w:pPr>
      <w:r>
        <w:t>_______________________</w:t>
      </w:r>
      <w:r w:rsidR="00060930">
        <w:t>_____________________________________________________________________________</w:t>
      </w:r>
    </w:p>
    <w:p w14:paraId="45C4F850" w14:textId="65A618C3" w:rsidR="007471C4" w:rsidRDefault="007471C4" w:rsidP="00B426EE">
      <w:pPr>
        <w:pStyle w:val="Heading1"/>
      </w:pPr>
      <w:r>
        <w:t>CERTIFICATION</w:t>
      </w:r>
    </w:p>
    <w:p>
      <w:pPr>
        <w:pStyle w:val="ListBullet"/>
      </w:pPr>
      <w:r>
        <w:t>Advanced certification in cloud and DevOps from IIT Guwahati via Intellipaat</w:t>
      </w:r>
    </w:p>
    <w:p>
      <w:pPr>
        <w:pStyle w:val="ListBullet"/>
      </w:pPr>
      <w:r>
        <w:t>Azure Foundation (AZ-900) and Azure Administrator Associate (AZ-104)</w:t>
      </w:r>
    </w:p>
    <w:p>
      <w:pPr>
        <w:pStyle w:val="ListBullet"/>
      </w:pPr>
      <w:r>
        <w:t>ITIL v4 Foundation</w:t>
      </w:r>
    </w:p>
    <w:p>
      <w:pPr>
        <w:pStyle w:val="ListBullet"/>
      </w:pPr>
      <w:r>
        <w:t>VMware Certified Professional (VCP510) ID VMW-00973395C-00136675</w:t>
      </w:r>
    </w:p>
    <w:p>
      <w:pPr>
        <w:pStyle w:val="ListBullet"/>
      </w:pPr>
      <w:r>
        <w:t>VCP550 certified</w:t>
      </w:r>
    </w:p>
    <w:p w14:paraId="4FE4B630" w14:textId="714BDC8B" w:rsidR="00B401E9" w:rsidRDefault="00FD16C5" w:rsidP="00B401E9">
      <w:pPr>
        <w:jc w:val="center"/>
      </w:pPr>
      <w:r>
        <w:t>_______________________</w:t>
      </w:r>
      <w:r w:rsidR="00B401E9">
        <w:t>_____________________________________________________________________________</w:t>
      </w:r>
    </w:p>
    <w:p w14:paraId="6029D26C" w14:textId="77777777" w:rsidR="00B401E9" w:rsidRPr="00B401E9" w:rsidRDefault="00B401E9" w:rsidP="00B401E9"/>
    <w:p w14:paraId="5BDFE4F8" w14:textId="77777777" w:rsidR="009B75EE" w:rsidRDefault="00FB5377" w:rsidP="00FB5377">
      <w:pPr>
        <w:pStyle w:val="Heading1"/>
      </w:pPr>
      <w:r w:rsidRPr="00FB5377">
        <w:t>Expertise</w:t>
      </w:r>
    </w:p>
    <w:p w14:paraId="78B82BE7" w14:textId="11307062" w:rsidR="007471C4" w:rsidRDefault="009B75EE" w:rsidP="00B426EE">
      <w:r/>
      <w:r>
        <w:t>Robotic Process Automation (RPA) | Solution Architecture | Technical Architecture | Project Management | Process Automation | System Integration | DevOps | Design Thinking | Team Leadership | Resource Management | Release Management | Software Development Life Cycle (SDLC) | Technical Documentation | Application Troubleshooting | Training &amp; Mentoring | Problem Solving | Task Prioritization | Intelligent Automation | Tech Management | Innovation</w:t>
      </w:r>
    </w:p>
    <w:p w14:paraId="49DC3D7A" w14:textId="7C4BA477" w:rsidR="00B401E9" w:rsidRDefault="00FD16C5" w:rsidP="00B401E9">
      <w:pPr>
        <w:jc w:val="center"/>
      </w:pPr>
      <w:r>
        <w:t>_______________________</w:t>
      </w:r>
      <w:r w:rsidR="00B401E9">
        <w:t>_____________________________________________________________________________</w:t>
      </w:r>
    </w:p>
    <w:p w14:paraId="616C92F9" w14:textId="77777777" w:rsidR="00B401E9" w:rsidRDefault="00B401E9" w:rsidP="00B426EE"/>
    <w:p w14:paraId="37070829" w14:textId="73CF7493" w:rsidR="009B75EE" w:rsidRDefault="00FB5377" w:rsidP="00FB5377">
      <w:pPr>
        <w:pStyle w:val="Heading1"/>
      </w:pPr>
      <w:r w:rsidRPr="00FB5377">
        <w:t>Technical Skills</w:t>
      </w:r>
    </w:p>
    <w:p w14:paraId="5F61C014" w14:textId="0A541E78" w:rsidR="007471C4" w:rsidRDefault="009B75EE" w:rsidP="00B426EE">
      <w:r/>
      <w:r>
        <w:t>UI-Path | Blue Prism (BP) | Automation Anywhere (AA) | BMS remedy | HP Server manager 9 | Service Center (OVSD) | Salesforce | ServiceNow | Jira | HPSA (HP server automation) | VMware Update Manager | SCCM | Windows</w:t>
      </w:r>
    </w:p>
    <w:p w14:paraId="244C663B" w14:textId="3D5E9745" w:rsidR="00B401E9" w:rsidRDefault="00FD16C5" w:rsidP="00B401E9">
      <w:pPr>
        <w:jc w:val="center"/>
      </w:pPr>
      <w:r>
        <w:t>_______________________</w:t>
      </w:r>
      <w:r w:rsidR="00B401E9">
        <w:t>_____________________________________________________________________________</w:t>
      </w:r>
    </w:p>
    <w:p w14:paraId="60B4D2C9" w14:textId="77777777" w:rsidR="00B401E9" w:rsidRDefault="00B401E9" w:rsidP="00B426EE"/>
    <w:p w14:paraId="1D315CD0" w14:textId="6E737AC9" w:rsidR="007471C4" w:rsidRDefault="00FB5377" w:rsidP="006C5F5D">
      <w:pPr>
        <w:pStyle w:val="Heading1"/>
      </w:pPr>
      <w:r w:rsidRPr="00FF40BA">
        <w:t>Professional Experience</w:t>
      </w:r>
    </w:p>
    <w:p>
      <w:r>
        <w:rPr>
          <w:b/>
        </w:rPr>
        <w:t>Senior System Operations Engineer | WellsFargo Pvt Ltd | Bengaluru, India</w:t>
      </w:r>
    </w:p>
    <w:p>
      <w:r>
        <w:rPr>
          <w:i/>
        </w:rPr>
        <w:t>October 2021 – January 2025</w:t>
      </w:r>
    </w:p>
    <w:p>
      <w:r>
        <w:t>Developed an application and component strategy in line with the business strategy for one or more programs, and baked technology trends into solutions.</w:t>
      </w:r>
    </w:p>
    <w:p>
      <w:pPr>
        <w:pStyle w:val="ListBullet"/>
      </w:pPr>
      <w:r>
        <w:t>Analyzed internal processes, identified automation opportunities, defined the RPA value proposition, reengineered processes to improve automation potential, and recommended the RPA approach/strategy.</w:t>
      </w:r>
    </w:p>
    <w:p>
      <w:pPr>
        <w:pStyle w:val="ListBullet"/>
      </w:pPr>
      <w:r>
        <w:t>Worked with business and technology teams and assessed automation solution feasibility.</w:t>
      </w:r>
    </w:p>
    <w:p>
      <w:pPr>
        <w:pStyle w:val="ListBullet"/>
      </w:pPr>
      <w:r>
        <w:t>Developed detailed As-Is Process Description - PDD (Process Description Document), and detailed To-Be Automated Process Description - SDD (Solution Design Document).</w:t>
      </w:r>
    </w:p>
    <w:p>
      <w:pPr>
        <w:pStyle w:val="ListBullet"/>
      </w:pPr>
      <w:r>
        <w:t>Conducted RPA, High-Level Assessments.</w:t>
      </w:r>
    </w:p>
    <w:p>
      <w:pPr>
        <w:pStyle w:val="ListBullet"/>
      </w:pPr>
      <w:r>
        <w:t>Ensured communication to the technical architect of any issues that may affect any other areas of the project.</w:t>
      </w:r>
    </w:p>
    <w:p>
      <w:pPr>
        <w:pStyle w:val="ListBullet"/>
      </w:pPr>
      <w:r>
        <w:t>Ensured maintenance activities are in line with Service Level Agreements (SLAs) or other business requirements.</w:t>
      </w:r>
    </w:p>
    <w:p>
      <w:pPr>
        <w:pStyle w:val="ListBullet"/>
      </w:pPr>
      <w:r>
        <w:t>Supported the design, build, assembly, and configuration of application or technical architecture components using business requirements.</w:t>
      </w:r>
    </w:p>
    <w:p>
      <w:pPr>
        <w:pStyle w:val="ListBullet"/>
      </w:pPr>
      <w:r>
        <w:t>Built and leveraged reusable code and libraries for future use.</w:t>
      </w:r>
    </w:p>
    <w:p>
      <w:pPr>
        <w:pStyle w:val="ListBullet"/>
      </w:pPr>
      <w:r>
        <w:t>Oversaw and fixed any defects or performance problems discovered in testing.</w:t>
      </w:r>
    </w:p>
    <w:p>
      <w:pPr>
        <w:pStyle w:val="ListBullet"/>
      </w:pPr>
      <w:r>
        <w:t>Evaluated RPA tools and provided recommendations.</w:t>
      </w:r>
    </w:p>
    <w:p>
      <w:pPr>
        <w:pStyle w:val="ListBullet"/>
      </w:pPr>
      <w:r>
        <w:t>Assessed the automation opportunity from a technical perspective and performed due diligence to arrive at an optimal solution.</w:t>
      </w:r>
    </w:p>
    <w:p/>
    <w:p>
      <w:r>
        <w:rPr>
          <w:b/>
        </w:rPr>
        <w:t>Senior Analyst and Designer | VFISLK | Bengaluru, India</w:t>
      </w:r>
    </w:p>
    <w:p>
      <w:r>
        <w:rPr>
          <w:i/>
        </w:rPr>
        <w:t>June 2020 – October 2021</w:t>
      </w:r>
    </w:p>
    <w:p>
      <w:r>
        <w:t>Worked closely with other developers, product managers, DevOps, and product support engineering to deliver new automated processes to replace manual processing.</w:t>
      </w:r>
    </w:p>
    <w:p>
      <w:pPr>
        <w:pStyle w:val="ListBullet"/>
      </w:pPr>
      <w:r>
        <w:t>Created scalable and efficient process automations.</w:t>
      </w:r>
    </w:p>
    <w:p>
      <w:pPr>
        <w:pStyle w:val="ListBullet"/>
      </w:pPr>
      <w:r>
        <w:t>Gathered business requirements and designed future automation solutions.</w:t>
      </w:r>
    </w:p>
    <w:p>
      <w:pPr>
        <w:pStyle w:val="ListBullet"/>
      </w:pPr>
      <w:r>
        <w:t>Developed detailed, structured, transparent, and complete deliverables (e.g. Automation, documentation, user manuals, and instructions, etc.).</w:t>
      </w:r>
    </w:p>
    <w:p>
      <w:pPr>
        <w:pStyle w:val="ListBullet"/>
      </w:pPr>
      <w:r>
        <w:t>Worked with customers and partners in identifying and designing appropriate automation workflows.</w:t>
      </w:r>
    </w:p>
    <w:p>
      <w:pPr>
        <w:pStyle w:val="ListBullet"/>
      </w:pPr>
      <w:r>
        <w:t>Responsible for implementing the full life cycle of RPA solutions: identified automation opportunities, gathered requirements, implemented, tested, and deployed targeted automation solutions using industry-leading RPA tools.</w:t>
      </w:r>
    </w:p>
    <w:p>
      <w:pPr>
        <w:pStyle w:val="ListBullet"/>
      </w:pPr>
      <w:r>
        <w:t>Revised and improved codes of existing solutions based on feedback from support teams and business, performed code optimization, identified potential issues and defects, and fixed the same.</w:t>
      </w:r>
    </w:p>
    <w:p>
      <w:pPr>
        <w:pStyle w:val="ListBullet"/>
      </w:pPr>
      <w:r>
        <w:t>Served as a subject matter expert to others seeking to utilize RPA technologies to automate and streamline existing manual business processes.</w:t>
      </w:r>
    </w:p>
    <w:p/>
    <w:p>
      <w:r>
        <w:rPr>
          <w:b/>
        </w:rPr>
        <w:t>VMWare Lead | Innova Solution | Bengaluru, India</w:t>
      </w:r>
    </w:p>
    <w:p>
      <w:r>
        <w:rPr>
          <w:i/>
        </w:rPr>
        <w:t>July 2018 – June 2020</w:t>
      </w:r>
    </w:p>
    <w:p/>
    <w:p>
      <w:r>
        <w:rPr>
          <w:b/>
        </w:rPr>
        <w:t>Technical Specialist | Mindtree Pvt Ltd | Bengaluru, India</w:t>
      </w:r>
    </w:p>
    <w:p>
      <w:r>
        <w:rPr>
          <w:i/>
        </w:rPr>
        <w:t>July 2017 – June 2018</w:t>
      </w:r>
    </w:p>
    <w:p/>
    <w:p>
      <w:r>
        <w:rPr>
          <w:b/>
        </w:rPr>
        <w:t>ITO Service Delivery Consultant -L2 | DXC Technology | Bengaluru, India</w:t>
      </w:r>
    </w:p>
    <w:p>
      <w:r>
        <w:rPr>
          <w:i/>
        </w:rPr>
        <w:t>September 2010 – July 2017</w:t>
      </w:r>
    </w:p>
    <w:p/>
    <w:p w14:paraId="7338C7C7" w14:textId="7FA3B53C" w:rsidR="00B401E9" w:rsidRDefault="00FD16C5" w:rsidP="00B401E9">
      <w:pPr>
        <w:jc w:val="center"/>
      </w:pPr>
      <w:r>
        <w:t>_______________________</w:t>
      </w:r>
      <w:r w:rsidR="00B401E9">
        <w:t>_____________________________________________________________________________</w:t>
      </w:r>
    </w:p>
    <w:p w14:paraId="5001E19B" w14:textId="77777777" w:rsidR="00B401E9" w:rsidRPr="00B401E9" w:rsidRDefault="00B401E9" w:rsidP="00B401E9"/>
    <w:p w14:paraId="001E5548" w14:textId="583698DD" w:rsidR="007471C4" w:rsidRDefault="00FB5377" w:rsidP="006C5F5D">
      <w:pPr>
        <w:pStyle w:val="Heading1"/>
      </w:pPr>
      <w:r w:rsidRPr="00864A75">
        <w:t>Education</w:t>
      </w:r>
    </w:p>
    <w:p>
      <w:pPr>
        <w:pStyle w:val="ListBullet"/>
      </w:pPr>
      <w:r>
        <w:t>Bachelor of Engineering in Information Science | Balagangadharnath Swamy Institute of Technology, Bellur, Karnataka | 2010</w:t>
      </w:r>
    </w:p>
    <w:sectPr w:rsidR="007471C4" w:rsidSect="008B65A8">
      <w:headerReference w:type="even" r:id="rId11"/>
      <w:headerReference w:type="default" r:id="rId12"/>
      <w:footerReference w:type="even" r:id="rId13"/>
      <w:footerReference w:type="default" r:id="rId14"/>
      <w:headerReference w:type="first" r:id="rId15"/>
      <w:footerReference w:type="first" r:id="rId16"/>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7E76A" w14:textId="77777777" w:rsidR="000C54CC" w:rsidRDefault="000C54CC" w:rsidP="008B65A8">
      <w:r>
        <w:separator/>
      </w:r>
    </w:p>
  </w:endnote>
  <w:endnote w:type="continuationSeparator" w:id="0">
    <w:p w14:paraId="2B4BB1D7" w14:textId="77777777" w:rsidR="000C54CC" w:rsidRDefault="000C54CC"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A39D7" w14:textId="77777777" w:rsidR="00AF3316" w:rsidRDefault="00AF33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6D7A" w14:textId="77777777" w:rsidR="00AF3316" w:rsidRDefault="00AF33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963CA" w14:textId="77777777" w:rsidR="000C54CC" w:rsidRDefault="000C54CC" w:rsidP="008B65A8">
      <w:r>
        <w:separator/>
      </w:r>
    </w:p>
  </w:footnote>
  <w:footnote w:type="continuationSeparator" w:id="0">
    <w:p w14:paraId="3F87A2F9" w14:textId="77777777" w:rsidR="000C54CC" w:rsidRDefault="000C54CC"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F9684" w14:textId="77777777" w:rsidR="00AF3316" w:rsidRDefault="00AF33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6D19F8A2" w:rsidR="008B65A8" w:rsidRDefault="00AF3316" w:rsidP="00AF3316">
    <w:pPr>
      <w:pStyle w:val="Header"/>
      <w:jc w:val="right"/>
    </w:pPr>
    <w:r>
      <w:rPr>
        <w:noProof/>
      </w:rPr>
      <w:drawing>
        <wp:inline distT="0" distB="0" distL="0" distR="0" wp14:anchorId="1864401C" wp14:editId="58FC4351">
          <wp:extent cx="1165860" cy="655320"/>
          <wp:effectExtent l="0" t="0" r="0" b="0"/>
          <wp:docPr id="919506506"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06506" name="Picture 1" descr="A blue and green logo&#10;&#10;AI-generated content may be incorrec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5860" cy="65532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588A" w14:textId="77777777" w:rsidR="00AF3316" w:rsidRDefault="00AF33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60930"/>
    <w:rsid w:val="000A5CD0"/>
    <w:rsid w:val="000B6AF9"/>
    <w:rsid w:val="000C54CC"/>
    <w:rsid w:val="00107419"/>
    <w:rsid w:val="0012562E"/>
    <w:rsid w:val="001273AC"/>
    <w:rsid w:val="001C2359"/>
    <w:rsid w:val="001D78C2"/>
    <w:rsid w:val="0022059A"/>
    <w:rsid w:val="0022462F"/>
    <w:rsid w:val="002702D4"/>
    <w:rsid w:val="00270B58"/>
    <w:rsid w:val="00284C89"/>
    <w:rsid w:val="002B4CB7"/>
    <w:rsid w:val="002B7BD0"/>
    <w:rsid w:val="002C484E"/>
    <w:rsid w:val="00313E55"/>
    <w:rsid w:val="003227BC"/>
    <w:rsid w:val="003402E7"/>
    <w:rsid w:val="0035013F"/>
    <w:rsid w:val="00362CCC"/>
    <w:rsid w:val="00364106"/>
    <w:rsid w:val="00381284"/>
    <w:rsid w:val="00387012"/>
    <w:rsid w:val="003B37C9"/>
    <w:rsid w:val="003C7432"/>
    <w:rsid w:val="004272A0"/>
    <w:rsid w:val="00446145"/>
    <w:rsid w:val="004947B2"/>
    <w:rsid w:val="00494D23"/>
    <w:rsid w:val="004A6940"/>
    <w:rsid w:val="004B07C0"/>
    <w:rsid w:val="004B7243"/>
    <w:rsid w:val="005173BF"/>
    <w:rsid w:val="00525F8F"/>
    <w:rsid w:val="00546C22"/>
    <w:rsid w:val="005852FD"/>
    <w:rsid w:val="005D2DC4"/>
    <w:rsid w:val="005D43D7"/>
    <w:rsid w:val="005E5E01"/>
    <w:rsid w:val="005F2FAC"/>
    <w:rsid w:val="005F41F8"/>
    <w:rsid w:val="006138AC"/>
    <w:rsid w:val="00643D2E"/>
    <w:rsid w:val="006477FF"/>
    <w:rsid w:val="0066750D"/>
    <w:rsid w:val="0068097C"/>
    <w:rsid w:val="00681F32"/>
    <w:rsid w:val="00694A7B"/>
    <w:rsid w:val="006A444B"/>
    <w:rsid w:val="006C5F5D"/>
    <w:rsid w:val="007024F1"/>
    <w:rsid w:val="00711E92"/>
    <w:rsid w:val="00713867"/>
    <w:rsid w:val="0073039B"/>
    <w:rsid w:val="007471C4"/>
    <w:rsid w:val="00750687"/>
    <w:rsid w:val="007775FF"/>
    <w:rsid w:val="007C6DE0"/>
    <w:rsid w:val="007D2196"/>
    <w:rsid w:val="007F2796"/>
    <w:rsid w:val="007F3573"/>
    <w:rsid w:val="00802AC5"/>
    <w:rsid w:val="00846B3E"/>
    <w:rsid w:val="00857A23"/>
    <w:rsid w:val="008648A8"/>
    <w:rsid w:val="00864A75"/>
    <w:rsid w:val="00870F29"/>
    <w:rsid w:val="00874261"/>
    <w:rsid w:val="008877DE"/>
    <w:rsid w:val="00890653"/>
    <w:rsid w:val="008907EE"/>
    <w:rsid w:val="008A7BB6"/>
    <w:rsid w:val="008B40D0"/>
    <w:rsid w:val="008B65A8"/>
    <w:rsid w:val="008B7283"/>
    <w:rsid w:val="008F77CE"/>
    <w:rsid w:val="00903280"/>
    <w:rsid w:val="00903425"/>
    <w:rsid w:val="00961A96"/>
    <w:rsid w:val="009645A0"/>
    <w:rsid w:val="00983EA0"/>
    <w:rsid w:val="009A4F06"/>
    <w:rsid w:val="009B3A74"/>
    <w:rsid w:val="009B75EE"/>
    <w:rsid w:val="009E2034"/>
    <w:rsid w:val="009E4BAD"/>
    <w:rsid w:val="00A17581"/>
    <w:rsid w:val="00A56104"/>
    <w:rsid w:val="00A6112F"/>
    <w:rsid w:val="00A93501"/>
    <w:rsid w:val="00AC069C"/>
    <w:rsid w:val="00AD72C0"/>
    <w:rsid w:val="00AE674A"/>
    <w:rsid w:val="00AF3316"/>
    <w:rsid w:val="00B01591"/>
    <w:rsid w:val="00B24120"/>
    <w:rsid w:val="00B3585D"/>
    <w:rsid w:val="00B3757B"/>
    <w:rsid w:val="00B401E9"/>
    <w:rsid w:val="00B426EE"/>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DA4782"/>
    <w:rsid w:val="00E247B9"/>
    <w:rsid w:val="00E6395D"/>
    <w:rsid w:val="00E85E6E"/>
    <w:rsid w:val="00E91502"/>
    <w:rsid w:val="00E92EB1"/>
    <w:rsid w:val="00E97CF1"/>
    <w:rsid w:val="00ED16FC"/>
    <w:rsid w:val="00EF3E64"/>
    <w:rsid w:val="00F11B2E"/>
    <w:rsid w:val="00F35640"/>
    <w:rsid w:val="00F85F8B"/>
    <w:rsid w:val="00FB45B6"/>
    <w:rsid w:val="00FB5377"/>
    <w:rsid w:val="00FC1F33"/>
    <w:rsid w:val="00FD16C5"/>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E9"/>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customXml/itemProps3.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80C97E1B-B454-4DED-B1F3-34450391BFC8}">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26</TotalTime>
  <Pages>1</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Prasanna kumar T R</cp:lastModifiedBy>
  <cp:revision>26</cp:revision>
  <cp:lastPrinted>2022-09-27T08:21:00Z</cp:lastPrinted>
  <dcterms:created xsi:type="dcterms:W3CDTF">2025-07-31T09:50:00Z</dcterms:created>
  <dcterms:modified xsi:type="dcterms:W3CDTF">2025-11-26T08:49:00Z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