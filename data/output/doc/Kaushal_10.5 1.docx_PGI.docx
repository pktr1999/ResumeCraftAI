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Kaushal Singh</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To Intend to build a career with leading corporate of hi-tech environment with committed and dedicated people, which will help me to explore myself fully and realize my potential. Willing to a work as key player in challenging creative environment: Currently working as Senior Specialist Development RPA from April 2023, involved in end-to-end life cycle of process development including solution design with Sun Life Global Solutions Gurgaon 10.5 + years of IT experience including RPA (Robotic Process Automation) &amp; Microsoft Dot net Technology with exposure in client handling in multiple projects 7 + years of relevant experience in blue prism with expertise in creating objects, processes and creating documentations PDD, SDD, TDD, ODI and PDI analysis and provide UAT sessions with business. 2 Years experience in Desktop Power Automate and knowledge of Copilot AI tool integration with Power Automate Worked in Python Script and integrated with Blue Prism for conversion of files into pdf Highly skilled in RPA Automation development with the Blue Prism process, involved in requirements capture, solution designing architect; Executing unit test with developed workflow, knowledge of UI Path and Automation Anywhere: Having extensive knowledge in initial process assessment; process discovery, process optimisation, solution designing and implementing automation projects at code level in finance, Banking domain, mutual fund etc: Experience with delivering automation solutions involving intelligent document processing: Strong experience on various commands, String Operation, Excel and CSV commands, Schedule tasks, Error Handling, Send Email command: Creation of rule-based Robots automating existing business processes Automating user actions performed through interactions with clients- Browser; MS Excel, MS Word and other windows applications, Web Applications. Automating user actions performed through interactions with client applications. Work with business and technology teams to analyses and assess automation feasibility: Involved in end-to-end life cycle for Automation solution designing and development and Requirement gathering: Configured automation processes as per SDD. Ability to Problem solving issues that arise in day to day running of automated processes and providing timely responses and solutions to client: Worked on different environments like Windows; web, and oracle: Strong in writing SQL queries Identify ways to improve performance and robustness in process Hands on development experience in programming languages/ platforms .NET C#/ VB Net; on windows Application and web Application. Ability to research for technical solutions and guide the developers during the project implementation: Strong knowledge in SDLC, STLC and Bug Life Cycle, quick learner and excellent team player, ability to meet tight deadlines and work under pressure: Working with AGILE Methodology: Managed a team of 8 developers for development; code review and support:</w:t>
      </w:r>
    </w:p>
    <w:p w14:paraId="0347ADC5" w14:textId="7F70C215" w:rsidR="00060930" w:rsidRDefault="00060930" w:rsidP="00060930">
      <w:pPr>
        <w:jc w:val="center"/>
      </w:pPr>
      <w:r>
        <w:t>_____________________________________________________________________________</w:t>
      </w:r>
    </w:p>
    <w:p w14:paraId="45C4F850" w14:textId="65A618C3" w:rsidR="007471C4" w:rsidRDefault="007471C4" w:rsidP="00B426EE">
      <w:pPr>
        <w:pStyle w:val="Heading1"/>
      </w:pPr>
      <w:r>
        <w:t>CERTIFICATION</w:t>
      </w:r>
    </w:p>
    <w:p>
      <w:pPr>
        <w:pStyle w:val="ListBullet"/>
      </w:pPr>
      <w:r>
        <w:t>Microsoft Certified: Power Automate RPA Developer (PL5OO) Sep 2024</w:t>
      </w:r>
    </w:p>
    <w:p>
      <w:pPr>
        <w:pStyle w:val="ListBullet"/>
      </w:pPr>
      <w:r>
        <w:t>Certified in Blue Prism Professional Developer Exam (APDO1)</w:t>
      </w:r>
    </w:p>
    <w:p>
      <w:pPr>
        <w:pStyle w:val="ListBullet"/>
      </w:pPr>
      <w:r>
        <w:t>Certified in Blue Prism Accredited Developer Exam (ADOL)</w:t>
      </w:r>
    </w:p>
    <w:p>
      <w:pPr>
        <w:pStyle w:val="ListBullet"/>
      </w:pPr>
      <w:r>
        <w:t>Certified in UI Path Foundation Developer</w:t>
      </w:r>
    </w:p>
    <w:p>
      <w:pPr>
        <w:pStyle w:val="ListBullet"/>
      </w:pPr>
      <w:r>
        <w:t>Certified in Automation Anywhere</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RPA Automation Development | Solution Design &amp; Architecture | Process Discovery &amp; Optimization | Intelligent Document Processing | Client Handling &amp; UAT Sessions | Team Leadership &amp; Code Review | SDLC, STLC &amp; Agile Methodology | Problem Solving &amp; Technical Guidance | Database Management (SQL) | Web &amp; Windows Application Development</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Blue Prism (V6.4.2 to 7.1.2) | Power Automate Desktop | C# | .Net framework (3.5 &amp; 4) | HTML | CSS | LINQ | jQuery | JavaScript | Asp.net | Web services | MS SQL Server (2008 R2, 2012) | My SQL | MS Office (2007, 2010, 2013, 2016) | GIT Hub | Bit Buckets | Copilot AI | KOFAX (OCR Tool) | Lead (OCR Tool) | Atala tool (OCR Tool) | JIRA | Confluence page | MS Visio | Issue Tracker | Infragistics Controls | iTextSharp | Python | Regex | UI Path (Knowledge of) | Automation Anywhere (Knowledge of) | Oracle (Environment)</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Senior RPA Developer (Tech Lead) | Sun Life Global Solutions | Gurgaon</w:t>
      </w:r>
    </w:p>
    <w:p>
      <w:r>
        <w:rPr>
          <w:i/>
        </w:rPr>
        <w:t>April 2023 – Present</w:t>
      </w:r>
    </w:p>
    <w:p>
      <w:r>
        <w:t>Involved in end-to-end life cycle of process development from Discovery phase, requirements gathering to design, developed, and deployed on production. Working in the IPA (Initial process assessment). To finalize the To Be Process with the help of operations team/ Business SME. Designing the solution and involved in development part. Designing SDD, PDD, PDI ODI &amp; KSM. Peer code review to make sure RPA best Practice implemented in Code. UAT Session with business. Created a Process using Power Automate Desktop Automation.</w:t>
      </w:r>
    </w:p>
    <w:p/>
    <w:p>
      <w:r>
        <w:rPr>
          <w:b/>
        </w:rPr>
        <w:t>Tech Lead Sr RPA Consultant | HCL Technologies Ltd | Pune (Client: Deutsche Bank; UK)</w:t>
      </w:r>
    </w:p>
    <w:p>
      <w:r>
        <w:rPr>
          <w:i/>
        </w:rPr>
        <w:t>Nov 2019 – March 2023</w:t>
      </w:r>
    </w:p>
    <w:p>
      <w:r>
        <w:t>Involved in Discovery phase. To gather and understand the business requirements. To finalize the To Be Process with the help of operations team. Leading 8 RPA developers team and giving technical solutions for the problems. Design Blue Prism solution in accordance with standard and the best practices. Worked on client location in Pune and worked very closely with DB London team to perform requirement gathering and Solution designing.</w:t>
      </w:r>
    </w:p>
    <w:p>
      <w:pPr>
        <w:pStyle w:val="ListBullet"/>
      </w:pPr>
      <w:r>
        <w:t>Developed support more than 20 process using Blue Prism for DB London Client</w:t>
      </w:r>
    </w:p>
    <w:p>
      <w:pPr>
        <w:pStyle w:val="ListBullet"/>
      </w:pPr>
      <w:r>
        <w:t>Developed process Alberta, AMS Australia UK HR PEP , NLS UI NLS Bulk Closer etc:</w:t>
      </w:r>
    </w:p>
    <w:p>
      <w:pPr>
        <w:pStyle w:val="ListBullet"/>
      </w:pPr>
      <w:r>
        <w:t>Received Appreciation Letter 3 times from Client (Deutsche Bank; UK) for Successfully developed and deployed 20 process on Production.</w:t>
      </w:r>
    </w:p>
    <w:p/>
    <w:p>
      <w:r>
        <w:rPr>
          <w:b/>
        </w:rPr>
        <w:t>Sr RPA Developer | HCL Technologies Ltd | Hyderabad (Client: Invesco)</w:t>
      </w:r>
    </w:p>
    <w:p>
      <w:r>
        <w:rPr>
          <w:i/>
        </w:rPr>
        <w:t>Jan 2019 – Nov 2019</w:t>
      </w:r>
    </w:p>
    <w:p>
      <w:r>
        <w:t>Working in the IPA (Initial process assessment). To gather and understand the business requirements. To finalize the To Be Process with the help of operations team. Designing SDD, PDD, PDI and ODI. Designing the solution and involved in development. Leading 5 RPA developers team and giving technical solutions for the problems.</w:t>
      </w:r>
    </w:p>
    <w:p>
      <w:pPr>
        <w:pStyle w:val="ListBullet"/>
      </w:pPr>
      <w:r>
        <w:t>Developed around 5 processes in blue prism and successfully deployed on production.</w:t>
      </w:r>
    </w:p>
    <w:p/>
    <w:p>
      <w:r>
        <w:rPr>
          <w:b/>
        </w:rPr>
        <w:t>Sr RPA Developer | HCL Technologies Ltd | USA (Client: CH Robinson)</w:t>
      </w:r>
    </w:p>
    <w:p>
      <w:r>
        <w:rPr>
          <w:i/>
        </w:rPr>
        <w:t>Jul 2018 – Dec 2018</w:t>
      </w:r>
    </w:p>
    <w:p>
      <w:r>
        <w:t>To gather and understand the business requirements. Developed common utility to get data from Web Service based on input parameter invoice ID. Code review of process which are developed by me and team, follow the best practices recommended by Blue Prism. Handle the UAT process. Leading 4 RPA developers team and giving technical solutions for the problems. To finalize the To Be Process with the help of BA and operations team.</w:t>
      </w:r>
    </w:p>
    <w:p>
      <w:pPr>
        <w:pStyle w:val="ListBullet"/>
      </w:pPr>
      <w:r>
        <w:t>Developed Deployed process on production.</w:t>
      </w:r>
    </w:p>
    <w:p/>
    <w:p>
      <w:r>
        <w:rPr>
          <w:b/>
        </w:rPr>
        <w:t>RPA Developer | HCL Technologies Ltd | UK (Client: Britvic Soft Drinks)</w:t>
      </w:r>
    </w:p>
    <w:p>
      <w:r>
        <w:rPr>
          <w:i/>
        </w:rPr>
        <w:t>April 2018 – Jun 2018</w:t>
      </w:r>
    </w:p>
    <w:p>
      <w:r>
        <w:t>Analyze the issues and support developers to smooth deployment of process on production. Implemented the best practices of code recommendations by Blue Prism. Support the team members and taken care of UAT session.</w:t>
      </w:r>
    </w:p>
    <w:p>
      <w:pPr>
        <w:pStyle w:val="ListBullet"/>
      </w:pPr>
      <w:r>
        <w:t>Received Appreciation Letter from Client (Britvic Soft Drinks, UK) for quickly resolved the production issues/ Stopper and help developer to deployed process on production successfully.</w:t>
      </w:r>
    </w:p>
    <w:p/>
    <w:p>
      <w:r>
        <w:rPr>
          <w:b/>
        </w:rPr>
        <w:t>RPA Developer | HCL Technologies Ltd | Jaipur (Client: Deutsche Bank)</w:t>
      </w:r>
    </w:p>
    <w:p>
      <w:r>
        <w:rPr>
          <w:i/>
        </w:rPr>
        <w:t>Oct 2017 – March 2018</w:t>
      </w:r>
    </w:p>
    <w:p>
      <w:r>
        <w:t>Configuring new Blue Prism processes and objects using core workflow principles that are efficient; well structured, maintainable; and easy to understand. Problem-solving issues that arise in day to day running of Blue Prism processes and providing timely responses and solutions as required. Communicating with Blue Prism on software related issues, suggested improvements and participating with other users in the Blue Prism community. Working within project planning constraints, communicating any identified project risks and issues to the delivery/project manager accordingly and providing inputs to the change.</w:t>
      </w:r>
    </w:p>
    <w:p/>
    <w:p>
      <w:r>
        <w:rPr>
          <w:b/>
        </w:rPr>
        <w:t>Software Developer | Competent Software Pvt Ltd | Delhi</w:t>
      </w:r>
    </w:p>
    <w:p>
      <w:r>
        <w:rPr>
          <w:i/>
        </w:rPr>
        <w:t>Feb 2015 – Sept 2017</w:t>
      </w:r>
    </w:p>
    <w:p>
      <w:r>
        <w:t>Involved in requirements gathering with Business SME to Understand the requirements for application development. Developed web base applications &amp; Windows applications using c#, ASP .Net &amp; MVC. Worked Implemented in Backend database Microsoft SQL Server &amp; My SQL. Created common utility using C# Scheduler Component.</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Master of Computer Application in Computer Application | MGU</w:t>
      </w:r>
    </w:p>
    <w:p>
      <w:pPr>
        <w:pStyle w:val="ListBullet"/>
      </w:pPr>
      <w:r>
        <w:t>Bachelor of Computer Application in Computer Application | SMU</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E02" w14:textId="77777777" w:rsidR="00713867" w:rsidRDefault="00713867" w:rsidP="008B65A8">
      <w:r>
        <w:separator/>
      </w:r>
    </w:p>
  </w:endnote>
  <w:endnote w:type="continuationSeparator" w:id="0">
    <w:p w14:paraId="11DB0C5C" w14:textId="77777777" w:rsidR="00713867" w:rsidRDefault="00713867"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FB9B" w14:textId="77777777" w:rsidR="00713867" w:rsidRDefault="00713867" w:rsidP="008B65A8">
      <w:r>
        <w:separator/>
      </w:r>
    </w:p>
  </w:footnote>
  <w:footnote w:type="continuationSeparator" w:id="0">
    <w:p w14:paraId="3C74B657" w14:textId="77777777" w:rsidR="00713867" w:rsidRDefault="00713867"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24</cp:revision>
  <cp:lastPrinted>2022-09-27T08:21:00Z</cp:lastPrinted>
  <dcterms:created xsi:type="dcterms:W3CDTF">2025-07-31T09:50:00Z</dcterms:created>
  <dcterms:modified xsi:type="dcterms:W3CDTF">2025-11-26T07:02:00Z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