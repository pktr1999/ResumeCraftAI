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Fuh Miin (Terry) Wong</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2094CED2" w14:textId="720AF765" w:rsidR="009B75EE" w:rsidRDefault="009B75EE" w:rsidP="009B75EE">
      <w:r>
        <w:t>--------------------------------------------------------------------------------------------------------------------------------------------------------------------------------------------------------------------------------------------------------------------------------------------------------------</w:t>
      </w:r>
    </w:p>
    <w:p w14:paraId="6D374FB6" w14:textId="77777777" w:rsidR="007471C4" w:rsidRDefault="007471C4" w:rsidP="009B75EE"/>
    <w:p w14:paraId="5BDFE4F8" w14:textId="77777777" w:rsidR="009B75EE" w:rsidRDefault="00FB5377" w:rsidP="00FB5377">
      <w:pPr>
        <w:pStyle w:val="Heading1"/>
      </w:pPr>
      <w:r w:rsidRPr="00FB5377">
        <w:t>Expertise</w:t>
      </w:r>
    </w:p>
    <w:p w14:paraId="0A3170FC" w14:textId="1AE51C7F" w:rsidR="009B75EE" w:rsidRPr="009B75EE" w:rsidRDefault="009B75EE" w:rsidP="009B75EE">
      <w:r/>
      <w:r>
        <w:t>UI/UX Development | Front-end Web Development | Mobile Application Development | Database Management | Version Control | Content Management Systems (CMS) | Graphic Design | CI/CD Management</w:t>
      </w:r>
    </w:p>
    <w:p w14:paraId="78B82BE7" w14:textId="77777777" w:rsidR="007471C4" w:rsidRDefault="007471C4" w:rsidP="00FB5377">
      <w:pPr>
        <w:pStyle w:val="Heading1"/>
      </w:pPr>
    </w:p>
    <w:p w14:paraId="37070829" w14:textId="73CF7493" w:rsidR="009B75EE" w:rsidRDefault="00FB5377" w:rsidP="00FB5377">
      <w:pPr>
        <w:pStyle w:val="Heading1"/>
      </w:pPr>
      <w:r w:rsidRPr="00FB5377">
        <w:t>Technical Skills</w:t>
      </w:r>
    </w:p>
    <w:p w14:paraId="0B403D27" w14:textId="0D1F769F" w:rsidR="009B75EE" w:rsidRPr="009B75EE" w:rsidRDefault="009B75EE" w:rsidP="009B75EE">
      <w:r/>
      <w:r>
        <w:t>React JS | React Redux | React Typescript | React Native | JQuery | JavaScript | HTML5 | CSS3 | SCSS | JSON | PHP | Node JS | WordPress | WooCommerce | MySQL | Adobe Photoshop | Adobe Animate | GIT | Jest | Bitbucket | Jenkins | Figma | Doubleclick | Sizmek | Facebook API | Twitter API | Instagram API</w:t>
      </w:r>
    </w:p>
    <w:p w14:paraId="5F61C014" w14:textId="77777777" w:rsidR="007471C4" w:rsidRDefault="007471C4" w:rsidP="00FB5377">
      <w:pPr>
        <w:pStyle w:val="Heading1"/>
      </w:pPr>
    </w:p>
    <w:p w14:paraId="1D315CD0" w14:textId="6E737AC9" w:rsidR="007471C4" w:rsidRDefault="00FB5377" w:rsidP="006C5F5D">
      <w:pPr>
        <w:pStyle w:val="Heading1"/>
      </w:pPr>
      <w:r w:rsidRPr="00FF40BA">
        <w:t>Professional Experience</w:t>
      </w:r>
    </w:p>
    <w:p>
      <w:r>
        <w:rPr>
          <w:b/>
        </w:rPr>
        <w:t>Senior UI Developer | Standard Chartered Bank | Singapore</w:t>
      </w:r>
    </w:p>
    <w:p>
      <w:r>
        <w:rPr>
          <w:i/>
        </w:rPr>
        <w:t>November 2022 – Current</w:t>
      </w:r>
    </w:p>
    <w:p>
      <w:r>
        <w:t>Working with FX (Foreign Exchange) related project. Design, develop and maintain web apps using React. Manage application state using redux and middleware. Ensure high test coverage by writing unit tests using Jest. Manage CICD by using Bitbucket, Jenkins. Manage code reviews to overall quality, maintainability and testability of software developed. Work closely with backend Java teams, BA teams and QA teams.</w:t>
      </w:r>
    </w:p>
    <w:p/>
    <w:p/>
    <w:p>
      <w:r>
        <w:rPr>
          <w:b/>
        </w:rPr>
        <w:t>Senior Front End Engineer | Craft Digital Pte Ltd | Singapore</w:t>
      </w:r>
    </w:p>
    <w:p>
      <w:r>
        <w:rPr>
          <w:i/>
        </w:rPr>
        <w:t>September 2019 – November 2022</w:t>
      </w:r>
    </w:p>
    <w:p>
      <w:r>
        <w:t>Working with NFT, web3 or crypto related projects. Working with UI/UX designers to come up with a solution of the project and translating design from figma or photoshop to coding base. Discuss database design / optimization and what data type pattern to be used with the backend team. Data integration between frontend and backend. Make the web app dynamic or scalable. Develop and maintain companies' existing websites to facilitate content updating, troubleshooting, bug fixing, migration, HTML changes, feature modifications and configuration.</w:t>
      </w:r>
    </w:p>
    <w:p/>
    <w:p/>
    <w:p>
      <w:r>
        <w:rPr>
          <w:b/>
        </w:rPr>
        <w:t>Web &amp; Mobile App Manager | MindChamps Holdings Pte Ltd | Singapore</w:t>
      </w:r>
    </w:p>
    <w:p>
      <w:r>
        <w:rPr>
          <w:i/>
        </w:rPr>
        <w:t>March 2017 – September 2019</w:t>
      </w:r>
    </w:p>
    <w:p>
      <w:r>
        <w:t>Develop and maintain companies’ websites on Wordpress to facilitate content updating, troubleshooting, bug fixing, migration, HTML changes, feature modifications and configuration. Development of concept, execution of design and development of layout for microsites, ecommerce and landing pages. Responsible for Advanced HTML development, CMS customisation and portal development. To ensure timely delivery of projects and consistency of visual communication after the UAT stage. Mostly work with the marketing and sales team to ensure their outstanding achievement. Server / Hosting Monitoring, Maintenance and backup. Make sure our server is working 24/7.</w:t>
      </w:r>
    </w:p>
    <w:p/>
    <w:p/>
    <w:p>
      <w:r>
        <w:rPr>
          <w:b/>
        </w:rPr>
        <w:t>Freelancer Web Developer | Full Time Freelancer | Singapore</w:t>
      </w:r>
    </w:p>
    <w:p>
      <w:r>
        <w:rPr>
          <w:i/>
        </w:rPr>
        <w:t>July 2016 – February 2017</w:t>
      </w:r>
    </w:p>
    <w:p>
      <w:r>
        <w:t>Web develop and Maintenance. HTML5 animation development. Develop responsive eDMs. Web static and animation banner design.</w:t>
      </w:r>
    </w:p>
    <w:p/>
    <w:p/>
    <w:p>
      <w:r>
        <w:rPr>
          <w:b/>
        </w:rPr>
        <w:t>Senior Web Developer | Hogarth Worldwide Pte Ltd | Singapore</w:t>
      </w:r>
    </w:p>
    <w:p>
      <w:r>
        <w:rPr>
          <w:i/>
        </w:rPr>
        <w:t>April 2015 – June 2016</w:t>
      </w:r>
    </w:p>
    <w:p>
      <w:r>
        <w:t>Check and debug on the code. Web develop and Maintenance. HTML5 animation development. Database design. Develop responsive eDMs. Web static and animation banner design. Social media API integration. Facebook, Twitter, Instagram etc. Doubleclick and Sizmek implementation.</w:t>
      </w:r>
    </w:p>
    <w:p/>
    <w:p/>
    <w:p>
      <w:r>
        <w:rPr>
          <w:b/>
        </w:rPr>
        <w:t>Senior Web Developer | Patroids Creative Works Pte Ltd | Singapore</w:t>
      </w:r>
    </w:p>
    <w:p>
      <w:r>
        <w:rPr>
          <w:i/>
        </w:rPr>
        <w:t>July 2010 – March 2015</w:t>
      </w:r>
    </w:p>
    <w:p>
      <w:r>
        <w:t>Check and debug on the code. Web develop and Maintenance. HTML5 animation development. Database design. Develop responsive eDMs. Web static and animation banner design. Social media API integration. Facebook, Twitter, Instagram etc.</w:t>
      </w:r>
    </w:p>
    <w:p/>
    <w:p/>
    <w:p>
      <w:r>
        <w:rPr>
          <w:b/>
        </w:rPr>
        <w:t>Product Support Officer | AsiaSoft Online | Singapore</w:t>
      </w:r>
    </w:p>
    <w:p>
      <w:r>
        <w:rPr>
          <w:i/>
        </w:rPr>
        <w:t>Sep 2009 – June 2010</w:t>
      </w:r>
    </w:p>
    <w:p>
      <w:r>
        <w:t>Manage the product of AsiaSoft Online. Test the product and suggest which product we need to import. Maintain products.</w:t>
      </w:r>
    </w:p>
    <w:p/>
    <w:p/>
    <w:p w14:paraId="001E5548" w14:textId="583698DD" w:rsidR="007471C4" w:rsidRDefault="00FB5377" w:rsidP="006C5F5D">
      <w:pPr>
        <w:pStyle w:val="Heading1"/>
      </w:pPr>
      <w:r w:rsidRPr="00864A75">
        <w:t>Education</w:t>
      </w:r>
    </w:p>
    <w:p>
      <w:r>
        <w:t>Diploma | Computer Science/Information Technology | Southern University College, Malaysia</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CE3B" w14:textId="77777777" w:rsidR="00A56104" w:rsidRDefault="00A56104" w:rsidP="008B65A8">
      <w:r>
        <w:separator/>
      </w:r>
    </w:p>
  </w:endnote>
  <w:endnote w:type="continuationSeparator" w:id="0">
    <w:p w14:paraId="638B73F7" w14:textId="77777777" w:rsidR="00A56104" w:rsidRDefault="00A56104"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567F" w14:textId="77777777" w:rsidR="00A56104" w:rsidRDefault="00A56104" w:rsidP="008B65A8">
      <w:r>
        <w:separator/>
      </w:r>
    </w:p>
  </w:footnote>
  <w:footnote w:type="continuationSeparator" w:id="0">
    <w:p w14:paraId="66195CC3" w14:textId="77777777" w:rsidR="00A56104" w:rsidRDefault="00A56104"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A5CD0"/>
    <w:rsid w:val="000B6AF9"/>
    <w:rsid w:val="00107419"/>
    <w:rsid w:val="0012562E"/>
    <w:rsid w:val="001273AC"/>
    <w:rsid w:val="001C2359"/>
    <w:rsid w:val="001D78C2"/>
    <w:rsid w:val="0022059A"/>
    <w:rsid w:val="0022462F"/>
    <w:rsid w:val="002702D4"/>
    <w:rsid w:val="00270B58"/>
    <w:rsid w:val="00284C89"/>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43D2E"/>
    <w:rsid w:val="006477FF"/>
    <w:rsid w:val="0066750D"/>
    <w:rsid w:val="0068097C"/>
    <w:rsid w:val="00681F32"/>
    <w:rsid w:val="00694A7B"/>
    <w:rsid w:val="006A444B"/>
    <w:rsid w:val="006C5F5D"/>
    <w:rsid w:val="007024F1"/>
    <w:rsid w:val="00711E92"/>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F5D"/>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24</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21</cp:revision>
  <cp:lastPrinted>2022-09-27T08:21:00Z</cp:lastPrinted>
  <dcterms:created xsi:type="dcterms:W3CDTF">2025-07-31T09:50:00Z</dcterms:created>
  <dcterms:modified xsi:type="dcterms:W3CDTF">2025-11-25T10:04:00Z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